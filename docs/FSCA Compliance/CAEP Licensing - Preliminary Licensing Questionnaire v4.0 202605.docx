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227C" w14:textId="30B4F218" w:rsidR="0032007B" w:rsidRPr="00F36901" w:rsidRDefault="0032007B" w:rsidP="0032007B">
      <w:pPr>
        <w:spacing w:before="240" w:after="360"/>
        <w:jc w:val="center"/>
        <w:rPr>
          <w:b/>
          <w:bCs/>
          <w:color w:val="143038" w:themeColor="text1"/>
          <w:sz w:val="36"/>
          <w:szCs w:val="36"/>
        </w:rPr>
      </w:pPr>
      <w:r w:rsidRPr="00F36901">
        <w:rPr>
          <w:b/>
          <w:bCs/>
          <w:color w:val="143038" w:themeColor="text1"/>
          <w:sz w:val="36"/>
          <w:szCs w:val="36"/>
        </w:rPr>
        <w:t xml:space="preserve">PRELIMINARY </w:t>
      </w:r>
      <w:r w:rsidR="00465FBD">
        <w:rPr>
          <w:b/>
          <w:bCs/>
          <w:color w:val="143038" w:themeColor="text1"/>
          <w:sz w:val="36"/>
          <w:szCs w:val="36"/>
        </w:rPr>
        <w:t xml:space="preserve">LICENSING </w:t>
      </w:r>
      <w:r w:rsidRPr="00F36901">
        <w:rPr>
          <w:b/>
          <w:bCs/>
          <w:color w:val="143038" w:themeColor="text1"/>
          <w:sz w:val="36"/>
          <w:szCs w:val="36"/>
        </w:rPr>
        <w:t>QUESTIONNAIRE</w:t>
      </w:r>
    </w:p>
    <w:tbl>
      <w:tblPr>
        <w:tblStyle w:val="TableGrid"/>
        <w:tblW w:w="0" w:type="auto"/>
        <w:tblBorders>
          <w:top w:val="single" w:sz="4" w:space="0" w:color="515151" w:themeColor="text2"/>
          <w:left w:val="single" w:sz="4" w:space="0" w:color="515151" w:themeColor="text2"/>
          <w:bottom w:val="single" w:sz="4" w:space="0" w:color="515151" w:themeColor="text2"/>
          <w:right w:val="single" w:sz="4" w:space="0" w:color="515151" w:themeColor="text2"/>
          <w:insideH w:val="single" w:sz="4" w:space="0" w:color="515151" w:themeColor="text2"/>
          <w:insideV w:val="single" w:sz="4" w:space="0" w:color="515151" w:themeColor="text2"/>
        </w:tblBorders>
        <w:tblLook w:val="04A0" w:firstRow="1" w:lastRow="0" w:firstColumn="1" w:lastColumn="0" w:noHBand="0" w:noVBand="1"/>
      </w:tblPr>
      <w:tblGrid>
        <w:gridCol w:w="562"/>
        <w:gridCol w:w="6096"/>
        <w:gridCol w:w="3536"/>
      </w:tblGrid>
      <w:tr w:rsidR="005F169D" w:rsidRPr="00A33135" w14:paraId="586EE1EA" w14:textId="77777777" w:rsidTr="00163316">
        <w:trPr>
          <w:tblHeader/>
        </w:trPr>
        <w:tc>
          <w:tcPr>
            <w:tcW w:w="562" w:type="dxa"/>
            <w:shd w:val="clear" w:color="auto" w:fill="DCDCDC" w:themeFill="text2" w:themeFillTint="33"/>
          </w:tcPr>
          <w:p w14:paraId="3B9818A8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  <w:r w:rsidRPr="00A33135">
              <w:rPr>
                <w:color w:val="143038" w:themeColor="text1"/>
                <w:szCs w:val="20"/>
              </w:rPr>
              <w:t>No.</w:t>
            </w:r>
          </w:p>
        </w:tc>
        <w:tc>
          <w:tcPr>
            <w:tcW w:w="6096" w:type="dxa"/>
            <w:shd w:val="clear" w:color="auto" w:fill="DCDCDC" w:themeFill="text2" w:themeFillTint="33"/>
          </w:tcPr>
          <w:p w14:paraId="54F6BCD9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  <w:r w:rsidRPr="00A33135">
              <w:rPr>
                <w:color w:val="143038" w:themeColor="text1"/>
                <w:szCs w:val="20"/>
              </w:rPr>
              <w:t>Question</w:t>
            </w:r>
          </w:p>
        </w:tc>
        <w:tc>
          <w:tcPr>
            <w:tcW w:w="3536" w:type="dxa"/>
            <w:shd w:val="clear" w:color="auto" w:fill="DCDCDC" w:themeFill="text2" w:themeFillTint="33"/>
          </w:tcPr>
          <w:p w14:paraId="18B7A62E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  <w:r w:rsidRPr="00A33135">
              <w:rPr>
                <w:color w:val="143038" w:themeColor="text1"/>
                <w:szCs w:val="20"/>
              </w:rPr>
              <w:t>Response</w:t>
            </w:r>
          </w:p>
        </w:tc>
      </w:tr>
      <w:tr w:rsidR="005F169D" w:rsidRPr="00A33135" w14:paraId="32ED69ED" w14:textId="77777777" w:rsidTr="00163316">
        <w:tc>
          <w:tcPr>
            <w:tcW w:w="562" w:type="dxa"/>
          </w:tcPr>
          <w:p w14:paraId="30DDB87B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1.</w:t>
            </w:r>
          </w:p>
        </w:tc>
        <w:tc>
          <w:tcPr>
            <w:tcW w:w="6096" w:type="dxa"/>
          </w:tcPr>
          <w:p w14:paraId="71BF5EFA" w14:textId="7E1ACD32" w:rsidR="005F169D" w:rsidRPr="00974539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the company name and registration number.</w:t>
            </w:r>
          </w:p>
        </w:tc>
        <w:tc>
          <w:tcPr>
            <w:tcW w:w="3536" w:type="dxa"/>
          </w:tcPr>
          <w:p w14:paraId="55AB97DA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397CF8FD" w14:textId="77777777" w:rsidTr="00163316">
        <w:tc>
          <w:tcPr>
            <w:tcW w:w="562" w:type="dxa"/>
          </w:tcPr>
          <w:p w14:paraId="590579DF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2.</w:t>
            </w:r>
          </w:p>
        </w:tc>
        <w:tc>
          <w:tcPr>
            <w:tcW w:w="6096" w:type="dxa"/>
          </w:tcPr>
          <w:p w14:paraId="0E9B7E8B" w14:textId="6F23B31C" w:rsidR="005F169D" w:rsidRPr="00974539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the website address (if applicable).</w:t>
            </w:r>
          </w:p>
        </w:tc>
        <w:tc>
          <w:tcPr>
            <w:tcW w:w="3536" w:type="dxa"/>
          </w:tcPr>
          <w:p w14:paraId="7E5261C0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4A3EACF2" w14:textId="77777777" w:rsidTr="00163316">
        <w:tc>
          <w:tcPr>
            <w:tcW w:w="562" w:type="dxa"/>
          </w:tcPr>
          <w:p w14:paraId="0A68CDAB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3.</w:t>
            </w:r>
          </w:p>
        </w:tc>
        <w:tc>
          <w:tcPr>
            <w:tcW w:w="6096" w:type="dxa"/>
          </w:tcPr>
          <w:p w14:paraId="24F0132E" w14:textId="7E70C1E4" w:rsidR="005F169D" w:rsidRPr="00974539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the name and contact details of the key contact person.</w:t>
            </w:r>
          </w:p>
        </w:tc>
        <w:tc>
          <w:tcPr>
            <w:tcW w:w="3536" w:type="dxa"/>
          </w:tcPr>
          <w:p w14:paraId="291CA04F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2CB63834" w14:textId="77777777" w:rsidTr="00163316">
        <w:tc>
          <w:tcPr>
            <w:tcW w:w="562" w:type="dxa"/>
          </w:tcPr>
          <w:p w14:paraId="617DAD3C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4.</w:t>
            </w:r>
          </w:p>
        </w:tc>
        <w:tc>
          <w:tcPr>
            <w:tcW w:w="6096" w:type="dxa"/>
          </w:tcPr>
          <w:p w14:paraId="17784DFC" w14:textId="5030A1E5" w:rsidR="005F169D" w:rsidRPr="00974539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List the individuals operating within the business, including each person’s role and key skills.</w:t>
            </w:r>
          </w:p>
        </w:tc>
        <w:tc>
          <w:tcPr>
            <w:tcW w:w="3536" w:type="dxa"/>
          </w:tcPr>
          <w:p w14:paraId="7D547916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32A762C3" w14:textId="77777777" w:rsidTr="00163316">
        <w:tc>
          <w:tcPr>
            <w:tcW w:w="562" w:type="dxa"/>
          </w:tcPr>
          <w:p w14:paraId="6596FC6E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5.</w:t>
            </w:r>
          </w:p>
        </w:tc>
        <w:tc>
          <w:tcPr>
            <w:tcW w:w="6096" w:type="dxa"/>
          </w:tcPr>
          <w:p w14:paraId="0F626324" w14:textId="1ABDA470" w:rsidR="005F169D" w:rsidRPr="00974539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a brief history of the business, a summary of what it does, and your objectives for the next three years.</w:t>
            </w:r>
          </w:p>
        </w:tc>
        <w:tc>
          <w:tcPr>
            <w:tcW w:w="3536" w:type="dxa"/>
          </w:tcPr>
          <w:p w14:paraId="4C820284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C24CFC" w:rsidRPr="00A33135" w14:paraId="65D5523C" w14:textId="77777777" w:rsidTr="00163316">
        <w:tc>
          <w:tcPr>
            <w:tcW w:w="562" w:type="dxa"/>
            <w:vMerge w:val="restart"/>
          </w:tcPr>
          <w:p w14:paraId="5A84A064" w14:textId="77777777" w:rsidR="00C24CFC" w:rsidRPr="00A33135" w:rsidRDefault="00C24CFC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6.</w:t>
            </w:r>
          </w:p>
        </w:tc>
        <w:tc>
          <w:tcPr>
            <w:tcW w:w="6096" w:type="dxa"/>
          </w:tcPr>
          <w:p w14:paraId="7232C16B" w14:textId="5AD2FA22" w:rsidR="00C24CFC" w:rsidRPr="00974539" w:rsidRDefault="00C24CFC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whether your business must be appointed as a Juristic Representative. If yes, please answer (a)–(c).</w:t>
            </w:r>
          </w:p>
        </w:tc>
        <w:tc>
          <w:tcPr>
            <w:tcW w:w="3536" w:type="dxa"/>
          </w:tcPr>
          <w:p w14:paraId="203329BF" w14:textId="77777777" w:rsidR="00C24CFC" w:rsidRPr="00A33135" w:rsidRDefault="00C24CFC" w:rsidP="00163316">
            <w:pPr>
              <w:rPr>
                <w:color w:val="143038" w:themeColor="text1"/>
                <w:szCs w:val="20"/>
              </w:rPr>
            </w:pPr>
          </w:p>
        </w:tc>
      </w:tr>
      <w:tr w:rsidR="00C24CFC" w:rsidRPr="00A33135" w14:paraId="5A98F7AB" w14:textId="77777777" w:rsidTr="00163316">
        <w:tc>
          <w:tcPr>
            <w:tcW w:w="562" w:type="dxa"/>
            <w:vMerge/>
          </w:tcPr>
          <w:p w14:paraId="43C0BD6F" w14:textId="77777777" w:rsidR="00C24CFC" w:rsidRDefault="00C24CFC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5711424A" w14:textId="3C2C0F55" w:rsidR="00C24CFC" w:rsidRPr="00C24CFC" w:rsidRDefault="00C24CFC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Is the entity already established, or do you require assistance to establish a new company?</w:t>
            </w:r>
          </w:p>
        </w:tc>
        <w:tc>
          <w:tcPr>
            <w:tcW w:w="3536" w:type="dxa"/>
          </w:tcPr>
          <w:p w14:paraId="4C28F702" w14:textId="77777777" w:rsidR="00C24CFC" w:rsidRPr="00A33135" w:rsidRDefault="00C24CFC" w:rsidP="00163316">
            <w:pPr>
              <w:rPr>
                <w:color w:val="143038" w:themeColor="text1"/>
                <w:szCs w:val="20"/>
              </w:rPr>
            </w:pPr>
          </w:p>
        </w:tc>
      </w:tr>
      <w:tr w:rsidR="00C24CFC" w:rsidRPr="00A33135" w14:paraId="11F05DA5" w14:textId="77777777" w:rsidTr="00163316">
        <w:tc>
          <w:tcPr>
            <w:tcW w:w="562" w:type="dxa"/>
            <w:vMerge/>
          </w:tcPr>
          <w:p w14:paraId="39624332" w14:textId="77777777" w:rsidR="00C24CFC" w:rsidRDefault="00C24CFC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0ED65740" w14:textId="1707C55B" w:rsidR="00C24CFC" w:rsidRPr="00C24CFC" w:rsidRDefault="00C24CFC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If already established, does the entity have an active bank account?</w:t>
            </w:r>
          </w:p>
        </w:tc>
        <w:tc>
          <w:tcPr>
            <w:tcW w:w="3536" w:type="dxa"/>
          </w:tcPr>
          <w:p w14:paraId="4FDDFAEE" w14:textId="77777777" w:rsidR="00C24CFC" w:rsidRPr="00A33135" w:rsidRDefault="00C24CFC" w:rsidP="00163316">
            <w:pPr>
              <w:rPr>
                <w:color w:val="143038" w:themeColor="text1"/>
                <w:szCs w:val="20"/>
              </w:rPr>
            </w:pPr>
          </w:p>
        </w:tc>
      </w:tr>
      <w:tr w:rsidR="00C24CFC" w:rsidRPr="00A33135" w14:paraId="64BDC2EF" w14:textId="77777777" w:rsidTr="00163316">
        <w:tc>
          <w:tcPr>
            <w:tcW w:w="562" w:type="dxa"/>
            <w:vMerge/>
          </w:tcPr>
          <w:p w14:paraId="4D454CF8" w14:textId="77777777" w:rsidR="00C24CFC" w:rsidRDefault="00C24CFC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73F8C6F9" w14:textId="66C8F8FA" w:rsidR="00C24CFC" w:rsidRPr="00C24CFC" w:rsidRDefault="00C24CFC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If already established, are monthly management accounts prepared and maintained?</w:t>
            </w:r>
          </w:p>
        </w:tc>
        <w:tc>
          <w:tcPr>
            <w:tcW w:w="3536" w:type="dxa"/>
          </w:tcPr>
          <w:p w14:paraId="29F630E0" w14:textId="77777777" w:rsidR="00C24CFC" w:rsidRPr="00A33135" w:rsidRDefault="00C24CFC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63119D3C" w14:textId="77777777" w:rsidTr="00163316">
        <w:tc>
          <w:tcPr>
            <w:tcW w:w="562" w:type="dxa"/>
          </w:tcPr>
          <w:p w14:paraId="5EEC488D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7.</w:t>
            </w:r>
          </w:p>
        </w:tc>
        <w:tc>
          <w:tcPr>
            <w:tcW w:w="6096" w:type="dxa"/>
          </w:tcPr>
          <w:p w14:paraId="36E4F9FB" w14:textId="29A4A9A8" w:rsidR="005F169D" w:rsidRPr="00974539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how many individuals require appointment as authorised Representatives.</w:t>
            </w:r>
          </w:p>
        </w:tc>
        <w:tc>
          <w:tcPr>
            <w:tcW w:w="3536" w:type="dxa"/>
          </w:tcPr>
          <w:p w14:paraId="0956D40D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0D64FA" w:rsidRPr="00A33135" w14:paraId="164F3C82" w14:textId="77777777" w:rsidTr="00D67368">
        <w:tc>
          <w:tcPr>
            <w:tcW w:w="562" w:type="dxa"/>
            <w:vMerge w:val="restart"/>
          </w:tcPr>
          <w:p w14:paraId="35C9EE93" w14:textId="77777777" w:rsidR="000D64FA" w:rsidRDefault="000D64FA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8.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93C7F" w14:textId="6A4D5A13" w:rsidR="000D64FA" w:rsidRPr="000D64FA" w:rsidRDefault="000D64FA" w:rsidP="000D64FA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Have you identified the individuals to be appointed as authorised Representatives? If yes, please provide:</w:t>
            </w:r>
          </w:p>
        </w:tc>
        <w:tc>
          <w:tcPr>
            <w:tcW w:w="3536" w:type="dxa"/>
          </w:tcPr>
          <w:p w14:paraId="4242C368" w14:textId="77777777" w:rsidR="000D64FA" w:rsidRPr="00A33135" w:rsidRDefault="000D64FA" w:rsidP="00163316">
            <w:pPr>
              <w:rPr>
                <w:color w:val="143038" w:themeColor="text1"/>
                <w:szCs w:val="20"/>
              </w:rPr>
            </w:pPr>
          </w:p>
        </w:tc>
      </w:tr>
      <w:tr w:rsidR="000D64FA" w:rsidRPr="00A33135" w14:paraId="1AEA4075" w14:textId="77777777" w:rsidTr="00D67368">
        <w:tc>
          <w:tcPr>
            <w:tcW w:w="562" w:type="dxa"/>
            <w:vMerge/>
          </w:tcPr>
          <w:p w14:paraId="3D08EAF3" w14:textId="77777777" w:rsidR="000D64FA" w:rsidRDefault="000D64FA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A3DE0" w14:textId="5A266FED" w:rsidR="000D64FA" w:rsidRPr="000D64FA" w:rsidRDefault="000D64FA" w:rsidP="000D64FA">
            <w:pPr>
              <w:pStyle w:val="aNN"/>
              <w:numPr>
                <w:ilvl w:val="0"/>
                <w:numId w:val="57"/>
              </w:numPr>
              <w:ind w:left="454" w:hanging="425"/>
            </w:pPr>
            <w:r w:rsidRPr="00C24CFC">
              <w:t>Each person’s full name and whether they have previously been appointed under a licence.</w:t>
            </w:r>
          </w:p>
        </w:tc>
        <w:tc>
          <w:tcPr>
            <w:tcW w:w="3536" w:type="dxa"/>
          </w:tcPr>
          <w:p w14:paraId="61948CCB" w14:textId="77777777" w:rsidR="000D64FA" w:rsidRPr="00A33135" w:rsidRDefault="000D64FA" w:rsidP="00163316">
            <w:pPr>
              <w:rPr>
                <w:color w:val="143038" w:themeColor="text1"/>
                <w:szCs w:val="20"/>
              </w:rPr>
            </w:pPr>
          </w:p>
        </w:tc>
      </w:tr>
      <w:tr w:rsidR="000D64FA" w:rsidRPr="00A33135" w14:paraId="17F9821A" w14:textId="77777777" w:rsidTr="00D67368">
        <w:tc>
          <w:tcPr>
            <w:tcW w:w="562" w:type="dxa"/>
            <w:vMerge/>
          </w:tcPr>
          <w:p w14:paraId="2AEBAA37" w14:textId="77777777" w:rsidR="000D64FA" w:rsidRDefault="000D64FA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DB961" w14:textId="091C10AC" w:rsidR="000D64FA" w:rsidRDefault="000D64FA" w:rsidP="00BC7103">
            <w:pPr>
              <w:pStyle w:val="aNN"/>
              <w:ind w:left="454" w:hanging="425"/>
              <w:rPr>
                <w:color w:val="143038"/>
              </w:rPr>
            </w:pPr>
            <w:r w:rsidRPr="00C24CFC">
              <w:t>Each person’s qualifications, so we can confirm the minimum requirements.</w:t>
            </w:r>
          </w:p>
        </w:tc>
        <w:tc>
          <w:tcPr>
            <w:tcW w:w="3536" w:type="dxa"/>
          </w:tcPr>
          <w:p w14:paraId="13ED76F6" w14:textId="77777777" w:rsidR="000D64FA" w:rsidRPr="00A33135" w:rsidRDefault="000D64FA" w:rsidP="00163316">
            <w:pPr>
              <w:rPr>
                <w:color w:val="143038" w:themeColor="text1"/>
                <w:szCs w:val="20"/>
              </w:rPr>
            </w:pPr>
          </w:p>
        </w:tc>
      </w:tr>
      <w:tr w:rsidR="00BC7103" w:rsidRPr="00A33135" w14:paraId="6FBB4859" w14:textId="77777777" w:rsidTr="00163316">
        <w:tc>
          <w:tcPr>
            <w:tcW w:w="562" w:type="dxa"/>
          </w:tcPr>
          <w:p w14:paraId="0142A4C0" w14:textId="77777777" w:rsidR="00BC7103" w:rsidRDefault="00BC7103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74B6FD30" w14:textId="610FF467" w:rsidR="00BC7103" w:rsidRDefault="00BC7103" w:rsidP="00BC7103">
            <w:pPr>
              <w:pStyle w:val="aNN"/>
              <w:ind w:left="454" w:hanging="425"/>
            </w:pPr>
            <w:r>
              <w:t xml:space="preserve">Confirmation as to whether the individuals are employed by, contracted to or appointed to any other company. If yes, please provide details. </w:t>
            </w:r>
          </w:p>
        </w:tc>
        <w:tc>
          <w:tcPr>
            <w:tcW w:w="3536" w:type="dxa"/>
          </w:tcPr>
          <w:p w14:paraId="2B1C176C" w14:textId="77777777" w:rsidR="00BC7103" w:rsidRPr="00A33135" w:rsidRDefault="00BC7103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4A4EA59E" w14:textId="77777777" w:rsidTr="00163316">
        <w:tc>
          <w:tcPr>
            <w:tcW w:w="562" w:type="dxa"/>
          </w:tcPr>
          <w:p w14:paraId="78D104E4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9.</w:t>
            </w:r>
          </w:p>
        </w:tc>
        <w:tc>
          <w:tcPr>
            <w:tcW w:w="6096" w:type="dxa"/>
          </w:tcPr>
          <w:p w14:paraId="20B4897C" w14:textId="0C05C0B3" w:rsidR="005F169D" w:rsidRPr="000D64FA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the target date by which you would like the Representative(s) to be appointed.</w:t>
            </w:r>
          </w:p>
        </w:tc>
        <w:tc>
          <w:tcPr>
            <w:tcW w:w="3536" w:type="dxa"/>
          </w:tcPr>
          <w:p w14:paraId="490B1C6F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402D7E" w14:paraId="63EB6B61" w14:textId="77777777" w:rsidTr="00A25A09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50AE3B98" w14:textId="00C2AF18" w:rsidR="00402D7E" w:rsidRDefault="00402D7E" w:rsidP="00A25A09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10</w:t>
            </w:r>
            <w:r>
              <w:rPr>
                <w:color w:val="143038"/>
              </w:rPr>
              <w:t>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7310964" w14:textId="77777777" w:rsidR="00402D7E" w:rsidRDefault="00402D7E" w:rsidP="00A25A09">
            <w:r>
              <w:rPr>
                <w:color w:val="143038"/>
              </w:rPr>
              <w:t>What type of financial services will you provide? (Advice only / Intermediary services only / Both). If Category II or IIA: confirm whether you will exercise discretion (mandate-based investment management) and describe the mandate types.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F420CA2" w14:textId="77777777" w:rsidR="00402D7E" w:rsidRDefault="00402D7E" w:rsidP="00A25A09">
            <w:r>
              <w:rPr>
                <w:color w:val="143038"/>
              </w:rPr>
              <w:t> </w:t>
            </w:r>
          </w:p>
        </w:tc>
      </w:tr>
      <w:tr w:rsidR="0024266B" w14:paraId="39E9C654" w14:textId="77777777" w:rsidTr="00A25A09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5A1A209" w14:textId="6ADDB2F1" w:rsidR="0024266B" w:rsidRDefault="00C24CFC" w:rsidP="00A25A09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</w:t>
            </w:r>
            <w:r w:rsidR="0024266B">
              <w:rPr>
                <w:color w:val="143038"/>
              </w:rPr>
              <w:t>1.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4D1E134" w14:textId="34D8B159" w:rsidR="0024266B" w:rsidRDefault="0024266B" w:rsidP="00A25A09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List the financial product categories (and sub-categories) you want to advise on and/or render intermediary services for</w:t>
            </w:r>
            <w:r w:rsidR="00C24CFC">
              <w:rPr>
                <w:color w:val="143038"/>
              </w:rPr>
              <w:t xml:space="preserve"> (if known)</w:t>
            </w:r>
            <w:r>
              <w:rPr>
                <w:color w:val="143038"/>
              </w:rPr>
              <w:t>.</w:t>
            </w:r>
          </w:p>
          <w:p w14:paraId="22B948A1" w14:textId="77777777" w:rsidR="0024266B" w:rsidRDefault="0024266B" w:rsidP="00A25A09"/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9241FEE" w14:textId="77777777" w:rsidR="0024266B" w:rsidRDefault="0024266B" w:rsidP="00A25A09">
            <w:r>
              <w:rPr>
                <w:color w:val="143038"/>
              </w:rPr>
              <w:t> </w:t>
            </w:r>
          </w:p>
        </w:tc>
      </w:tr>
      <w:tr w:rsidR="005F169D" w:rsidRPr="00A33135" w14:paraId="44A39912" w14:textId="77777777" w:rsidTr="00163316">
        <w:tc>
          <w:tcPr>
            <w:tcW w:w="562" w:type="dxa"/>
          </w:tcPr>
          <w:p w14:paraId="46346954" w14:textId="255A7070" w:rsidR="005F169D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2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6096" w:type="dxa"/>
          </w:tcPr>
          <w:p w14:paraId="5F92AD86" w14:textId="1E29E65F" w:rsidR="005F169D" w:rsidRPr="000D64FA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Describe your high-level strategy and target sector, and what you intend to do once appointed under our licence.</w:t>
            </w:r>
          </w:p>
        </w:tc>
        <w:tc>
          <w:tcPr>
            <w:tcW w:w="3536" w:type="dxa"/>
          </w:tcPr>
          <w:p w14:paraId="1917E472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2AA44FDB" w14:textId="77777777" w:rsidTr="00163316">
        <w:tc>
          <w:tcPr>
            <w:tcW w:w="562" w:type="dxa"/>
            <w:vMerge w:val="restart"/>
          </w:tcPr>
          <w:p w14:paraId="53340F18" w14:textId="7E1F7636" w:rsidR="005F169D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3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6096" w:type="dxa"/>
          </w:tcPr>
          <w:p w14:paraId="57A971B6" w14:textId="6F794294" w:rsidR="005F169D" w:rsidRPr="000D64FA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Do you intend to manage investments? If yes, please answer (a)–(j).</w:t>
            </w:r>
          </w:p>
        </w:tc>
        <w:tc>
          <w:tcPr>
            <w:tcW w:w="3536" w:type="dxa"/>
          </w:tcPr>
          <w:p w14:paraId="1A7C3906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14199EE1" w14:textId="77777777" w:rsidTr="00163316">
        <w:tc>
          <w:tcPr>
            <w:tcW w:w="562" w:type="dxa"/>
            <w:vMerge/>
          </w:tcPr>
          <w:p w14:paraId="7C9852A1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72130833" w14:textId="444383FD" w:rsidR="005F169D" w:rsidRPr="00C24CFC" w:rsidRDefault="005F169D" w:rsidP="00C24CFC">
            <w:pPr>
              <w:pStyle w:val="aNN"/>
              <w:numPr>
                <w:ilvl w:val="0"/>
                <w:numId w:val="11"/>
              </w:numPr>
              <w:ind w:left="454" w:hanging="454"/>
              <w:rPr>
                <w:kern w:val="2"/>
                <w:lang w:eastAsia="en-ZA"/>
                <w14:ligatures w14:val="standardContextual"/>
              </w:rPr>
            </w:pPr>
            <w:r>
              <w:t>Describe how the investments will be structured.</w:t>
            </w:r>
          </w:p>
        </w:tc>
        <w:tc>
          <w:tcPr>
            <w:tcW w:w="3536" w:type="dxa"/>
          </w:tcPr>
          <w:p w14:paraId="5F2E73B4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1E370592" w14:textId="77777777" w:rsidTr="00163316">
        <w:tc>
          <w:tcPr>
            <w:tcW w:w="562" w:type="dxa"/>
            <w:vMerge/>
          </w:tcPr>
          <w:p w14:paraId="35F0D317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6A47C352" w14:textId="050CBE04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whether you require introductions to third-party service providers (e.g., CIS Manco, fund administrator, brokerage platform). If yes, specify which providers.</w:t>
            </w:r>
          </w:p>
        </w:tc>
        <w:tc>
          <w:tcPr>
            <w:tcW w:w="3536" w:type="dxa"/>
          </w:tcPr>
          <w:p w14:paraId="5E1D1EE4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1D2A9CBA" w14:textId="77777777" w:rsidTr="00163316">
        <w:tc>
          <w:tcPr>
            <w:tcW w:w="562" w:type="dxa"/>
            <w:vMerge/>
          </w:tcPr>
          <w:p w14:paraId="3FDD655E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638AE1BB" w14:textId="09222150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List the instruments and/or investment types you intend to invest in.</w:t>
            </w:r>
          </w:p>
        </w:tc>
        <w:tc>
          <w:tcPr>
            <w:tcW w:w="3536" w:type="dxa"/>
          </w:tcPr>
          <w:p w14:paraId="6202B6C5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6D73AD2D" w14:textId="77777777" w:rsidTr="00163316">
        <w:tc>
          <w:tcPr>
            <w:tcW w:w="562" w:type="dxa"/>
            <w:vMerge/>
          </w:tcPr>
          <w:p w14:paraId="06CB5A66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394DE363" w14:textId="4A2B5420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your investment time horizon.</w:t>
            </w:r>
          </w:p>
        </w:tc>
        <w:tc>
          <w:tcPr>
            <w:tcW w:w="3536" w:type="dxa"/>
          </w:tcPr>
          <w:p w14:paraId="7C1930D7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7AFE1742" w14:textId="77777777" w:rsidTr="00163316">
        <w:tc>
          <w:tcPr>
            <w:tcW w:w="562" w:type="dxa"/>
            <w:vMerge/>
          </w:tcPr>
          <w:p w14:paraId="09C787F8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186D7A32" w14:textId="5F6952CF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your target return(s) and how they are measured.</w:t>
            </w:r>
          </w:p>
        </w:tc>
        <w:tc>
          <w:tcPr>
            <w:tcW w:w="3536" w:type="dxa"/>
          </w:tcPr>
          <w:p w14:paraId="3AF59912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032A5BCB" w14:textId="77777777" w:rsidTr="00163316">
        <w:tc>
          <w:tcPr>
            <w:tcW w:w="562" w:type="dxa"/>
            <w:vMerge/>
          </w:tcPr>
          <w:p w14:paraId="00CF4960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18EF3EFF" w14:textId="2596F54F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the amount of capital you intend to raise and/or invest.</w:t>
            </w:r>
          </w:p>
        </w:tc>
        <w:tc>
          <w:tcPr>
            <w:tcW w:w="3536" w:type="dxa"/>
          </w:tcPr>
          <w:p w14:paraId="2D507878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1B086B82" w14:textId="77777777" w:rsidTr="00163316">
        <w:tc>
          <w:tcPr>
            <w:tcW w:w="562" w:type="dxa"/>
            <w:vMerge/>
          </w:tcPr>
          <w:p w14:paraId="0B101B75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29496603" w14:textId="159D270A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the AUM you expect to launch with.</w:t>
            </w:r>
          </w:p>
        </w:tc>
        <w:tc>
          <w:tcPr>
            <w:tcW w:w="3536" w:type="dxa"/>
          </w:tcPr>
          <w:p w14:paraId="7FDB4C3B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6F7E9E9C" w14:textId="77777777" w:rsidTr="00163316">
        <w:tc>
          <w:tcPr>
            <w:tcW w:w="562" w:type="dxa"/>
            <w:vMerge/>
          </w:tcPr>
          <w:p w14:paraId="2D112408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6A99769E" w14:textId="23A9DBA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the AUM you expect after 6 months, 12 months, and 24 months.</w:t>
            </w:r>
          </w:p>
        </w:tc>
        <w:tc>
          <w:tcPr>
            <w:tcW w:w="3536" w:type="dxa"/>
          </w:tcPr>
          <w:p w14:paraId="1C687C8B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7F2CEB3C" w14:textId="77777777" w:rsidTr="00163316">
        <w:tc>
          <w:tcPr>
            <w:tcW w:w="562" w:type="dxa"/>
            <w:vMerge/>
          </w:tcPr>
          <w:p w14:paraId="6797B6C3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5DD02441" w14:textId="58F449D5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your target launch date.</w:t>
            </w:r>
          </w:p>
        </w:tc>
        <w:tc>
          <w:tcPr>
            <w:tcW w:w="3536" w:type="dxa"/>
          </w:tcPr>
          <w:p w14:paraId="150BC262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48E97015" w14:textId="77777777" w:rsidTr="00163316">
        <w:tc>
          <w:tcPr>
            <w:tcW w:w="562" w:type="dxa"/>
            <w:vMerge/>
          </w:tcPr>
          <w:p w14:paraId="7949617E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6096" w:type="dxa"/>
          </w:tcPr>
          <w:p w14:paraId="759B4342" w14:textId="43D488D2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Describe the flow of funds for client investments and/or services.</w:t>
            </w:r>
          </w:p>
        </w:tc>
        <w:tc>
          <w:tcPr>
            <w:tcW w:w="3536" w:type="dxa"/>
          </w:tcPr>
          <w:p w14:paraId="60702287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10E5C2BD" w14:textId="77777777" w:rsidTr="00163316">
        <w:tc>
          <w:tcPr>
            <w:tcW w:w="562" w:type="dxa"/>
          </w:tcPr>
          <w:p w14:paraId="3E7DA3B4" w14:textId="5C877CD4" w:rsidR="005F169D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4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6096" w:type="dxa"/>
          </w:tcPr>
          <w:p w14:paraId="5267F942" w14:textId="4FA7AEA5" w:rsidR="005F169D" w:rsidRPr="000D64FA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Describe your target audience/investor/client.</w:t>
            </w:r>
          </w:p>
        </w:tc>
        <w:tc>
          <w:tcPr>
            <w:tcW w:w="3536" w:type="dxa"/>
          </w:tcPr>
          <w:p w14:paraId="79D2391B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3D498A5E" w14:textId="77777777" w:rsidTr="00163316">
        <w:tc>
          <w:tcPr>
            <w:tcW w:w="562" w:type="dxa"/>
          </w:tcPr>
          <w:p w14:paraId="596C7EF0" w14:textId="4B2800B4" w:rsidR="005F169D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5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6096" w:type="dxa"/>
          </w:tcPr>
          <w:p w14:paraId="0B55611B" w14:textId="43C612BF" w:rsidR="005F169D" w:rsidRPr="000D64FA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the number of investors/clients you expect after 12 months, 24 months, and 36 months.</w:t>
            </w:r>
          </w:p>
        </w:tc>
        <w:tc>
          <w:tcPr>
            <w:tcW w:w="3536" w:type="dxa"/>
          </w:tcPr>
          <w:p w14:paraId="657B110A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14:paraId="7AC185AB" w14:textId="77777777" w:rsidTr="00D67368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94E1AE7" w14:textId="6D97A0F9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</w:t>
            </w:r>
            <w:r w:rsidR="00C24CFC">
              <w:rPr>
                <w:color w:val="143038"/>
              </w:rPr>
              <w:t>6</w:t>
            </w:r>
            <w:r>
              <w:rPr>
                <w:color w:val="143038"/>
              </w:rPr>
              <w:t>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546AF931" w14:textId="77777777" w:rsidR="005F169D" w:rsidRDefault="005F169D">
            <w:r>
              <w:rPr>
                <w:color w:val="143038"/>
              </w:rPr>
              <w:t>Confirm whether you require assistance with marketing or fund documentation (e.g., a pitch deck). If yes, describe the assistance required.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6E6AE82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393DCFA9" w14:textId="77777777" w:rsidTr="00D67368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D31E628" w14:textId="4E241BA0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</w:t>
            </w:r>
            <w:r w:rsidR="00C24CFC">
              <w:rPr>
                <w:color w:val="143038"/>
              </w:rPr>
              <w:t>7</w:t>
            </w:r>
            <w:r>
              <w:rPr>
                <w:color w:val="143038"/>
              </w:rPr>
              <w:t>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E57823F" w14:textId="77777777" w:rsidR="005F169D" w:rsidRDefault="005F169D">
            <w:r>
              <w:rPr>
                <w:color w:val="143038"/>
              </w:rPr>
              <w:t>Confirm whether you have any placement agent or introducer arrangements with capital raising and/or distribution teams. If yes, provide details.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E2C6C26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:rsidRPr="00A33135" w14:paraId="7451F4FD" w14:textId="77777777" w:rsidTr="00163316">
        <w:tc>
          <w:tcPr>
            <w:tcW w:w="562" w:type="dxa"/>
          </w:tcPr>
          <w:p w14:paraId="2DEB48D4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18.</w:t>
            </w:r>
          </w:p>
        </w:tc>
        <w:tc>
          <w:tcPr>
            <w:tcW w:w="6096" w:type="dxa"/>
          </w:tcPr>
          <w:p w14:paraId="1022BA9E" w14:textId="13EDF765" w:rsidR="005F169D" w:rsidRPr="00402D7E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whether there are any actual or potential conflicts of interest that we should be aware of. If yes, provide details.</w:t>
            </w:r>
          </w:p>
        </w:tc>
        <w:tc>
          <w:tcPr>
            <w:tcW w:w="3536" w:type="dxa"/>
          </w:tcPr>
          <w:p w14:paraId="1F5E00D0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5F169D" w:rsidRPr="00A33135" w14:paraId="301B6CCC" w14:textId="77777777" w:rsidTr="00163316">
        <w:tc>
          <w:tcPr>
            <w:tcW w:w="562" w:type="dxa"/>
          </w:tcPr>
          <w:p w14:paraId="07308E6A" w14:textId="77777777" w:rsidR="005F169D" w:rsidRDefault="005F169D" w:rsidP="00163316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19.</w:t>
            </w:r>
          </w:p>
        </w:tc>
        <w:tc>
          <w:tcPr>
            <w:tcW w:w="6096" w:type="dxa"/>
          </w:tcPr>
          <w:p w14:paraId="259F1214" w14:textId="6C086F7D" w:rsidR="005F169D" w:rsidRPr="00402D7E" w:rsidRDefault="005F169D" w:rsidP="00163316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whether there are any regulatory or legal matters that we should be aware of. If yes, provide details</w:t>
            </w:r>
            <w:r w:rsidR="00402D7E">
              <w:rPr>
                <w:color w:val="143038"/>
              </w:rPr>
              <w:t>.</w:t>
            </w:r>
          </w:p>
        </w:tc>
        <w:tc>
          <w:tcPr>
            <w:tcW w:w="3536" w:type="dxa"/>
          </w:tcPr>
          <w:p w14:paraId="62855504" w14:textId="77777777" w:rsidR="005F169D" w:rsidRPr="00A33135" w:rsidRDefault="005F169D" w:rsidP="00163316">
            <w:pPr>
              <w:rPr>
                <w:color w:val="143038" w:themeColor="text1"/>
                <w:szCs w:val="20"/>
              </w:rPr>
            </w:pPr>
          </w:p>
        </w:tc>
      </w:tr>
      <w:tr w:rsidR="000D64FA" w14:paraId="1A7BCEAE" w14:textId="77777777" w:rsidTr="00DC2449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vMerge w:val="restart"/>
            <w:tcBorders>
              <w:top w:val="nil"/>
              <w:left w:val="single" w:sz="8" w:space="0" w:color="515151"/>
              <w:right w:val="single" w:sz="8" w:space="0" w:color="515151"/>
            </w:tcBorders>
            <w:hideMark/>
          </w:tcPr>
          <w:p w14:paraId="5E61952C" w14:textId="77777777" w:rsidR="000D64FA" w:rsidRDefault="000D64FA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23.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0A4A69A" w14:textId="412C73D5" w:rsidR="000D64FA" w:rsidRPr="000D64FA" w:rsidRDefault="000D64FA" w:rsidP="000D64FA">
            <w:pPr>
              <w:rPr>
                <w:color w:val="143038"/>
              </w:rPr>
            </w:pPr>
            <w:r w:rsidRPr="00430BBD">
              <w:rPr>
                <w:color w:val="143038"/>
              </w:rPr>
              <w:t xml:space="preserve">Client type and geography: 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798582F" w14:textId="77777777" w:rsidR="000D64FA" w:rsidRDefault="000D64FA">
            <w:r>
              <w:rPr>
                <w:color w:val="143038"/>
              </w:rPr>
              <w:t> </w:t>
            </w:r>
          </w:p>
        </w:tc>
      </w:tr>
      <w:tr w:rsidR="000D64FA" w14:paraId="0283E1C6" w14:textId="77777777" w:rsidTr="00567C4B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vMerge/>
            <w:tcBorders>
              <w:left w:val="single" w:sz="8" w:space="0" w:color="515151"/>
              <w:right w:val="single" w:sz="8" w:space="0" w:color="515151"/>
            </w:tcBorders>
            <w:vAlign w:val="center"/>
          </w:tcPr>
          <w:p w14:paraId="71C3D413" w14:textId="77777777" w:rsidR="000D64FA" w:rsidRDefault="000D64FA">
            <w:pPr>
              <w:rPr>
                <w:color w:val="143038"/>
              </w:rPr>
            </w:pP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00ABCB80" w14:textId="034E04FA" w:rsidR="000D64FA" w:rsidRPr="000D64FA" w:rsidRDefault="000D64FA" w:rsidP="000D64FA">
            <w:pPr>
              <w:pStyle w:val="aNN"/>
              <w:numPr>
                <w:ilvl w:val="0"/>
                <w:numId w:val="59"/>
              </w:numPr>
              <w:ind w:left="454" w:hanging="454"/>
            </w:pPr>
            <w:r>
              <w:t xml:space="preserve">Will you service retail clients, professional clients, and/or institutional clients? If other, please describe. 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59AAA4DF" w14:textId="77777777" w:rsidR="000D64FA" w:rsidRDefault="000D64FA">
            <w:pPr>
              <w:rPr>
                <w:color w:val="143038"/>
              </w:rPr>
            </w:pPr>
          </w:p>
        </w:tc>
      </w:tr>
      <w:tr w:rsidR="000D64FA" w14:paraId="7C6BF4B3" w14:textId="77777777" w:rsidTr="00567C4B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</w:tcPr>
          <w:p w14:paraId="5F95D2B1" w14:textId="77777777" w:rsidR="000D64FA" w:rsidRDefault="000D64FA">
            <w:pPr>
              <w:rPr>
                <w:color w:val="143038"/>
              </w:rPr>
            </w:pP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11C0CB56" w14:textId="32EFF1E0" w:rsidR="000D64FA" w:rsidRPr="00430BBD" w:rsidRDefault="000D64FA" w:rsidP="000D64FA">
            <w:pPr>
              <w:pStyle w:val="aNN"/>
              <w:ind w:left="454" w:hanging="425"/>
              <w:rPr>
                <w:color w:val="143038"/>
              </w:rPr>
            </w:pPr>
            <w:r>
              <w:t>Will you market/service clients outside South Africa? If yes, provide details and jurisdictions.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2C455F76" w14:textId="77777777" w:rsidR="000D64FA" w:rsidRDefault="000D64FA">
            <w:pPr>
              <w:rPr>
                <w:color w:val="143038"/>
              </w:rPr>
            </w:pPr>
          </w:p>
        </w:tc>
      </w:tr>
      <w:tr w:rsidR="005F169D" w14:paraId="2D69A96A" w14:textId="77777777" w:rsidTr="00DC2449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1AB4A741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24.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F812B60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 w:rsidRPr="00430BBD">
              <w:rPr>
                <w:color w:val="143038"/>
              </w:rPr>
              <w:t>Describe your distribution model: How</w:t>
            </w:r>
            <w:r>
              <w:rPr>
                <w:color w:val="143038"/>
              </w:rPr>
              <w:t xml:space="preserve"> will you source clients/leads (e.g., referrals, in-house sales, digital marketing, call centre, introducers, tied arrangements, corporate partnerships)? Describe your sales journey from lead to onboarding.</w:t>
            </w:r>
          </w:p>
          <w:p w14:paraId="3969D5A5" w14:textId="77777777" w:rsidR="005F169D" w:rsidRDefault="005F169D"/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C35F7A1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24F9D585" w14:textId="77777777" w:rsidTr="00DC2449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49951DC0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25.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8A32B35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 w:rsidRPr="00430BBD">
              <w:rPr>
                <w:color w:val="143038"/>
              </w:rPr>
              <w:t>List the product suppliers/platforms/providers you intend using.</w:t>
            </w:r>
            <w:r>
              <w:rPr>
                <w:color w:val="143038"/>
              </w:rPr>
              <w:t xml:space="preserve"> If unknown, confirm whether you require introductions/shortlisting. Also confirm whether you already have agreements in place with any product suppliers.</w:t>
            </w:r>
          </w:p>
          <w:p w14:paraId="26BD9601" w14:textId="77777777" w:rsidR="005F169D" w:rsidRDefault="005F169D"/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523060AE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2C2DDE78" w14:textId="77777777" w:rsidTr="00DC2449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1F810EC8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26.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520E2BA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Describe your remuneration model (fees, commission, share of fees, performance fees, retainer, etc.). Please estimate expected monthly/annual revenue and the main revenue drivers.</w:t>
            </w:r>
          </w:p>
          <w:p w14:paraId="49A6CBC4" w14:textId="77777777" w:rsidR="005F169D" w:rsidRDefault="005F169D"/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EE40203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602E4D9D" w14:textId="77777777" w:rsidTr="00DC2449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76BC6FF7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27.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62056C9" w14:textId="77777777" w:rsidR="005F169D" w:rsidRDefault="005F169D">
            <w:r>
              <w:rPr>
                <w:color w:val="143038"/>
              </w:rPr>
              <w:t>Will you collect/receive client funds, premiums, or investment monies at any point? If yes, explain when, into which bank account(s), and what controls/segregation will apply. If no, confirm that all payments will be made directly to product suppliers/platforms.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1AE20D5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456D4A40" w14:textId="77777777" w:rsidTr="00DC2449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6B646FC0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28.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46A45F8" w14:textId="1ADBCF56" w:rsidR="005F169D" w:rsidRDefault="007A12C0" w:rsidP="0065373D">
            <w:r>
              <w:rPr>
                <w:color w:val="143038"/>
              </w:rPr>
              <w:t>Are there any</w:t>
            </w:r>
            <w:r w:rsidR="005F169D">
              <w:rPr>
                <w:color w:val="143038"/>
              </w:rPr>
              <w:t xml:space="preserve"> functions you intend to outsource</w:t>
            </w:r>
            <w:r w:rsidR="0065373D">
              <w:rPr>
                <w:color w:val="143038"/>
              </w:rPr>
              <w:t>?</w:t>
            </w:r>
            <w:r w:rsidR="005F169D">
              <w:rPr>
                <w:color w:val="143038"/>
              </w:rPr>
              <w:t xml:space="preserve"> 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C0B37ED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503D9650" w14:textId="77777777" w:rsidTr="00DC2449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0CC65A36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29.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07F7EBE" w14:textId="65136CC1" w:rsidR="005F169D" w:rsidRDefault="005F169D">
            <w:r>
              <w:rPr>
                <w:color w:val="143038"/>
              </w:rPr>
              <w:t>Operational readiness: Do you have documented policies/procedures</w:t>
            </w:r>
            <w:r w:rsidR="007A12C0">
              <w:rPr>
                <w:color w:val="143038"/>
              </w:rPr>
              <w:t>, flow diagrams</w:t>
            </w:r>
            <w:r w:rsidR="00B57F01">
              <w:rPr>
                <w:color w:val="143038"/>
              </w:rPr>
              <w:t xml:space="preserve">, etc.? </w:t>
            </w:r>
            <w:r>
              <w:rPr>
                <w:color w:val="143038"/>
              </w:rPr>
              <w:t>If yes, list what exists.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62E108C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0358B4B0" w14:textId="77777777" w:rsidTr="00DB5C45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5BC5187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30.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490996A" w14:textId="011A47E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 xml:space="preserve">List the systems/technology you will use for client onboarding, advice records, file storage, CRM, </w:t>
            </w:r>
            <w:r w:rsidR="0065373D">
              <w:rPr>
                <w:color w:val="143038"/>
              </w:rPr>
              <w:t>trading</w:t>
            </w:r>
            <w:r w:rsidR="00131256">
              <w:rPr>
                <w:color w:val="143038"/>
              </w:rPr>
              <w:t xml:space="preserve">, communications, etc. </w:t>
            </w:r>
          </w:p>
          <w:p w14:paraId="3A5A242A" w14:textId="77777777" w:rsidR="005F169D" w:rsidRDefault="005F169D"/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F2A42FD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0619ACCE" w14:textId="77777777" w:rsidTr="00DB5C45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D187011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31.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D903BDB" w14:textId="63C4078B" w:rsidR="005F169D" w:rsidRDefault="005F169D">
            <w:r>
              <w:rPr>
                <w:color w:val="143038"/>
              </w:rPr>
              <w:t xml:space="preserve">Will you provide any automated or digital advice, online onboarding, robo-advice, or algorithmic </w:t>
            </w:r>
            <w:r w:rsidR="008472D5">
              <w:rPr>
                <w:color w:val="143038"/>
              </w:rPr>
              <w:t xml:space="preserve">trading, or similar?  If yes, please describe. 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15507D2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41448C78" w14:textId="77777777" w:rsidTr="00DB5C45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B3D5671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35.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E47475C" w14:textId="61D748D4" w:rsidR="005F169D" w:rsidRDefault="00226EFF" w:rsidP="00226EFF">
            <w:r>
              <w:rPr>
                <w:color w:val="143038"/>
              </w:rPr>
              <w:t xml:space="preserve">Briefly describe the type of </w:t>
            </w:r>
            <w:r w:rsidR="005F169D">
              <w:rPr>
                <w:color w:val="143038"/>
              </w:rPr>
              <w:t>support you require from us</w:t>
            </w:r>
            <w:r>
              <w:rPr>
                <w:color w:val="143038"/>
              </w:rPr>
              <w:t xml:space="preserve">. 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F894C65" w14:textId="77777777" w:rsidR="005F169D" w:rsidRDefault="005F169D">
            <w:r>
              <w:rPr>
                <w:color w:val="143038"/>
              </w:rPr>
              <w:t> </w:t>
            </w:r>
          </w:p>
        </w:tc>
      </w:tr>
      <w:tr w:rsidR="005F169D" w14:paraId="6C8C1B52" w14:textId="77777777" w:rsidTr="00DB5C45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2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DCD9FE5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36.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547C1F42" w14:textId="647E9C29" w:rsidR="005F169D" w:rsidRDefault="005F169D">
            <w:r>
              <w:rPr>
                <w:color w:val="143038"/>
              </w:rPr>
              <w:t>What is your target go-live date for rendering financial services, and what are the key milestones/dependencies</w:t>
            </w:r>
            <w:r w:rsidR="00226EFF">
              <w:rPr>
                <w:color w:val="143038"/>
              </w:rPr>
              <w:t>, if known</w:t>
            </w:r>
            <w:r w:rsidR="008472D5">
              <w:rPr>
                <w:color w:val="143038"/>
              </w:rPr>
              <w:t>?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8C8059D" w14:textId="77777777" w:rsidR="005F169D" w:rsidRDefault="005F169D">
            <w:r>
              <w:rPr>
                <w:color w:val="143038"/>
              </w:rPr>
              <w:t> </w:t>
            </w:r>
          </w:p>
        </w:tc>
      </w:tr>
    </w:tbl>
    <w:p w14:paraId="012790A7" w14:textId="77777777" w:rsidR="0042232B" w:rsidRPr="009F7CBB" w:rsidRDefault="0042232B" w:rsidP="008472D5">
      <w:pPr>
        <w:rPr>
          <w:lang w:val="en-US"/>
        </w:rPr>
      </w:pPr>
    </w:p>
    <w:sectPr w:rsidR="0042232B" w:rsidRPr="009F7CBB" w:rsidSect="00465FBD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2381" w:right="851" w:bottom="1701" w:left="851" w:header="1985" w:footer="1191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CC055" w14:textId="77777777" w:rsidR="00234A14" w:rsidRDefault="00234A14" w:rsidP="00B24267">
      <w:pPr>
        <w:spacing w:after="0" w:line="240" w:lineRule="auto"/>
      </w:pPr>
      <w:r>
        <w:separator/>
      </w:r>
    </w:p>
  </w:endnote>
  <w:endnote w:type="continuationSeparator" w:id="0">
    <w:p w14:paraId="4AAD632E" w14:textId="77777777" w:rsidR="00234A14" w:rsidRDefault="00234A14" w:rsidP="00B24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7B2F" w14:textId="77777777" w:rsidR="00BB1C90" w:rsidRDefault="00017B17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74EEB7D6" wp14:editId="1749E258">
              <wp:simplePos x="0" y="0"/>
              <wp:positionH relativeFrom="margin">
                <wp:align>center</wp:align>
              </wp:positionH>
              <wp:positionV relativeFrom="paragraph">
                <wp:posOffset>-565150</wp:posOffset>
              </wp:positionV>
              <wp:extent cx="7393940" cy="1783582"/>
              <wp:effectExtent l="0" t="0" r="0" b="0"/>
              <wp:wrapNone/>
              <wp:docPr id="33815578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3940" cy="1783582"/>
                        <a:chOff x="0" y="0"/>
                        <a:chExt cx="7556360" cy="1783582"/>
                      </a:xfrm>
                    </wpg:grpSpPr>
                    <wps:wsp>
                      <wps:cNvPr id="31783307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37558" y="669804"/>
                          <a:ext cx="3151716" cy="509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4A4EB" w14:textId="77777777" w:rsidR="00017B17" w:rsidRPr="00DE17F4" w:rsidRDefault="00017B17" w:rsidP="00017B17">
                            <w:pPr>
                              <w:pStyle w:val="Subtitle"/>
                            </w:pP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CAEP (P</w:t>
                            </w:r>
                            <w:r>
                              <w:rPr>
                                <w:b/>
                                <w:bCs/>
                                <w:u w:color="143038"/>
                              </w:rPr>
                              <w:t>ty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) LTD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br/>
                            </w:r>
                            <w:r w:rsidRPr="00DE17F4">
                              <w:rPr>
                                <w:u w:color="143038"/>
                              </w:rPr>
                              <w:t>Registration</w:t>
                            </w:r>
                            <w:r>
                              <w:rPr>
                                <w:u w:color="143038"/>
                              </w:rPr>
                              <w:t xml:space="preserve"> </w:t>
                            </w:r>
                            <w:r w:rsidRPr="00DE17F4">
                              <w:rPr>
                                <w:u w:color="143038"/>
                              </w:rPr>
                              <w:t>Number: 20</w:t>
                            </w:r>
                            <w:r>
                              <w:rPr>
                                <w:u w:color="143038"/>
                              </w:rPr>
                              <w:t>22</w:t>
                            </w:r>
                            <w:r w:rsidRPr="00DE17F4">
                              <w:rPr>
                                <w:u w:color="143038"/>
                              </w:rPr>
                              <w:t>/</w:t>
                            </w:r>
                            <w:r>
                              <w:rPr>
                                <w:u w:color="143038"/>
                              </w:rPr>
                              <w:t>553945/07</w:t>
                            </w:r>
                            <w:r w:rsidRPr="00DE17F4">
                              <w:rPr>
                                <w:u w:color="143038"/>
                              </w:rPr>
                              <w:br/>
                              <w:t xml:space="preserve">Director: </w:t>
                            </w:r>
                            <w:r>
                              <w:rPr>
                                <w:u w:color="143038"/>
                              </w:rPr>
                              <w:t>Stephen Robert Pratt  |  Nicola Anne Oates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59141571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3364133" y="828916"/>
                          <a:ext cx="3739410" cy="519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E24BF" w14:textId="77777777" w:rsidR="009F7CBB" w:rsidRDefault="009F7CBB" w:rsidP="009F7C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 xml:space="preserve">Spaces Design Quarter </w:t>
                            </w:r>
                          </w:p>
                          <w:p w14:paraId="4CB477F2" w14:textId="77777777" w:rsidR="009F7CBB" w:rsidRDefault="009F7CBB" w:rsidP="009F7C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Leslie Road, Fourways, Johannesburg 2191</w:t>
                            </w:r>
                          </w:p>
                          <w:p w14:paraId="426A6079" w14:textId="77777777" w:rsidR="009F7CBB" w:rsidRPr="00AF09FA" w:rsidRDefault="009F7CBB" w:rsidP="009F7C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Tel: +27 (0) 11 513 3430</w:t>
                            </w:r>
                          </w:p>
                          <w:p w14:paraId="385FB4DF" w14:textId="77777777" w:rsidR="00017B17" w:rsidRPr="00DE17F4" w:rsidRDefault="00017B17" w:rsidP="00017B1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121028038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547360" y="387928"/>
                          <a:ext cx="1556183" cy="1708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34385" w14:textId="77777777" w:rsidR="00017B17" w:rsidRPr="00EC3A28" w:rsidRDefault="00017B17" w:rsidP="00017B17">
                            <w:pPr>
                              <w:pStyle w:val="Footer"/>
                            </w:pPr>
                            <w:r w:rsidRPr="00EC3A28">
                              <w:rPr>
                                <w:u w:color="143038"/>
                              </w:rPr>
                              <w:t>www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caeppartners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806474435" name="Straight Connector 1"/>
                      <wps:cNvCnPr/>
                      <wps:spPr>
                        <a:xfrm>
                          <a:off x="548640" y="498764"/>
                          <a:ext cx="469946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3441912" name="Rectangle 17"/>
                      <wps:cNvSpPr/>
                      <wps:spPr>
                        <a:xfrm>
                          <a:off x="0" y="0"/>
                          <a:ext cx="7556360" cy="1783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4EEB7D6" id="Group 18" o:spid="_x0000_s1026" style="position:absolute;left:0;text-align:left;margin-left:0;margin-top:-44.5pt;width:582.2pt;height:140.45pt;z-index:251697152;mso-position-horizontal:center;mso-position-horizontal-relative:margin;mso-width-relative:margin" coordsize="75563,17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5375;top:6698;width:31517;height:5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" filled="f" stroked="f">
                <v:textbox inset="0,0,0,0">
                  <w:txbxContent>
                    <w:p w14:paraId="4334A4EB" w14:textId="77777777" w:rsidR="00017B17" w:rsidRPr="00DE17F4" w:rsidRDefault="00017B17" w:rsidP="00017B17">
                      <w:pPr>
                        <w:pStyle w:val="Subtitle"/>
                      </w:pPr>
                      <w:r w:rsidRPr="00DE17F4">
                        <w:rPr>
                          <w:b/>
                          <w:bCs/>
                          <w:u w:color="143038"/>
                        </w:rPr>
                        <w:t>CAEP (P</w:t>
                      </w:r>
                      <w:r>
                        <w:rPr>
                          <w:b/>
                          <w:bCs/>
                          <w:u w:color="143038"/>
                        </w:rPr>
                        <w:t>ty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t>) LTD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br/>
                      </w:r>
                      <w:r w:rsidRPr="00DE17F4">
                        <w:rPr>
                          <w:u w:color="143038"/>
                        </w:rPr>
                        <w:t>Registration</w:t>
                      </w:r>
                      <w:r>
                        <w:rPr>
                          <w:u w:color="143038"/>
                        </w:rPr>
                        <w:t xml:space="preserve"> </w:t>
                      </w:r>
                      <w:r w:rsidRPr="00DE17F4">
                        <w:rPr>
                          <w:u w:color="143038"/>
                        </w:rPr>
                        <w:t>Number: 20</w:t>
                      </w:r>
                      <w:r>
                        <w:rPr>
                          <w:u w:color="143038"/>
                        </w:rPr>
                        <w:t>22</w:t>
                      </w:r>
                      <w:r w:rsidRPr="00DE17F4">
                        <w:rPr>
                          <w:u w:color="143038"/>
                        </w:rPr>
                        <w:t>/</w:t>
                      </w:r>
                      <w:r>
                        <w:rPr>
                          <w:u w:color="143038"/>
                        </w:rPr>
                        <w:t>553945/07</w:t>
                      </w:r>
                      <w:r w:rsidRPr="00DE17F4">
                        <w:rPr>
                          <w:u w:color="143038"/>
                        </w:rPr>
                        <w:br/>
                        <w:t xml:space="preserve">Director: </w:t>
                      </w:r>
                      <w:r>
                        <w:rPr>
                          <w:u w:color="143038"/>
                        </w:rPr>
                        <w:t>Stephen Robert Pratt  |  Nicola Anne Oates</w:t>
                      </w:r>
                    </w:p>
                  </w:txbxContent>
                </v:textbox>
              </v:shape>
              <v:shape id="Text Box 2" o:spid="_x0000_s1028" type="#_x0000_t202" style="position:absolute;left:33641;top:8289;width:37394;height:5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" filled="f" stroked="f">
                <v:textbox inset="0,0,0,0">
                  <w:txbxContent>
                    <w:p w14:paraId="0E5E24BF" w14:textId="77777777" w:rsidR="009F7CBB" w:rsidRDefault="009F7CBB" w:rsidP="009F7C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 xml:space="preserve">Spaces Design Quarter </w:t>
                      </w:r>
                    </w:p>
                    <w:p w14:paraId="4CB477F2" w14:textId="77777777" w:rsidR="009F7CBB" w:rsidRDefault="009F7CBB" w:rsidP="009F7C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Leslie Road, Fourways, Johannesburg 2191</w:t>
                      </w:r>
                    </w:p>
                    <w:p w14:paraId="426A6079" w14:textId="77777777" w:rsidR="009F7CBB" w:rsidRPr="00AF09FA" w:rsidRDefault="009F7CBB" w:rsidP="009F7C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Tel: +27 (0) 11 513 3430</w:t>
                      </w:r>
                    </w:p>
                    <w:p w14:paraId="385FB4DF" w14:textId="77777777" w:rsidR="00017B17" w:rsidRPr="00DE17F4" w:rsidRDefault="00017B17" w:rsidP="00017B1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</w:rPr>
                      </w:pPr>
                    </w:p>
                  </w:txbxContent>
                </v:textbox>
              </v:shape>
              <v:shape id="Text Box 2" o:spid="_x0000_s1029" type="#_x0000_t202" style="position:absolute;left:55473;top:3879;width:1556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" filled="f" stroked="f">
                <v:textbox inset="0,0,0,0">
                  <w:txbxContent>
                    <w:p w14:paraId="0D734385" w14:textId="77777777" w:rsidR="00017B17" w:rsidRPr="00EC3A28" w:rsidRDefault="00017B17" w:rsidP="00017B17">
                      <w:pPr>
                        <w:pStyle w:val="Footer"/>
                      </w:pPr>
                      <w:r w:rsidRPr="00EC3A28">
                        <w:rPr>
                          <w:u w:color="143038"/>
                        </w:rPr>
                        <w:t>www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caeppartners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com</w:t>
                      </w:r>
                    </w:p>
                  </w:txbxContent>
                </v:textbox>
              </v:shape>
              <v:line id="Straight Connector 1" o:spid="_x0000_s1030" style="position:absolute;visibility:visible;mso-wrap-style:square" from="5486,4987" to="52481,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" strokecolor="#1c8674 [3205]">
                <v:stroke joinstyle="miter"/>
              </v:line>
              <v:rect id="Rectangle 17" o:spid="_x0000_s1031" style="position:absolute;width:75563;height:17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" filled="f" stroked="f" strokeweight="1pt"/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EF40" w14:textId="77777777" w:rsidR="00095589" w:rsidRPr="00095589" w:rsidRDefault="00BE4DF6" w:rsidP="0009558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6F9E0CE3" wp14:editId="35BB59C0">
              <wp:simplePos x="0" y="0"/>
              <wp:positionH relativeFrom="margin">
                <wp:posOffset>-456565</wp:posOffset>
              </wp:positionH>
              <wp:positionV relativeFrom="paragraph">
                <wp:posOffset>-145111</wp:posOffset>
              </wp:positionV>
              <wp:extent cx="7393940" cy="1783582"/>
              <wp:effectExtent l="0" t="0" r="0" b="0"/>
              <wp:wrapNone/>
              <wp:docPr id="831012326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3940" cy="1783582"/>
                        <a:chOff x="0" y="0"/>
                        <a:chExt cx="7556360" cy="1783582"/>
                      </a:xfrm>
                    </wpg:grpSpPr>
                    <wps:wsp>
                      <wps:cNvPr id="193754882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37558" y="669804"/>
                          <a:ext cx="3151716" cy="509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497CD" w14:textId="77777777" w:rsidR="00095589" w:rsidRPr="00DE17F4" w:rsidRDefault="00095589" w:rsidP="00DE17F4">
                            <w:pPr>
                              <w:pStyle w:val="Subtitle"/>
                            </w:pP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CAEP</w:t>
                            </w:r>
                            <w:r w:rsidR="00EB18B0" w:rsidRPr="00DE17F4">
                              <w:rPr>
                                <w:b/>
                                <w:bCs/>
                                <w:u w:color="143038"/>
                              </w:rPr>
                              <w:t xml:space="preserve"> 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(P</w:t>
                            </w:r>
                            <w:r w:rsidR="00017B17">
                              <w:rPr>
                                <w:b/>
                                <w:bCs/>
                                <w:u w:color="143038"/>
                              </w:rPr>
                              <w:t>ty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) LTD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br/>
                            </w:r>
                            <w:r w:rsidRPr="00DE17F4">
                              <w:rPr>
                                <w:u w:color="143038"/>
                              </w:rPr>
                              <w:t>Registration</w:t>
                            </w:r>
                            <w:r w:rsidR="00017B17">
                              <w:rPr>
                                <w:u w:color="143038"/>
                              </w:rPr>
                              <w:t xml:space="preserve"> </w:t>
                            </w:r>
                            <w:r w:rsidRPr="00DE17F4">
                              <w:rPr>
                                <w:u w:color="143038"/>
                              </w:rPr>
                              <w:t>Number: 20</w:t>
                            </w:r>
                            <w:r w:rsidR="00017B17">
                              <w:rPr>
                                <w:u w:color="143038"/>
                              </w:rPr>
                              <w:t>22</w:t>
                            </w:r>
                            <w:r w:rsidRPr="00DE17F4">
                              <w:rPr>
                                <w:u w:color="143038"/>
                              </w:rPr>
                              <w:t>/</w:t>
                            </w:r>
                            <w:r w:rsidR="00017B17">
                              <w:rPr>
                                <w:u w:color="143038"/>
                              </w:rPr>
                              <w:t>553945/07</w:t>
                            </w:r>
                            <w:r w:rsidR="006F7AC8" w:rsidRPr="00DE17F4">
                              <w:rPr>
                                <w:u w:color="143038"/>
                              </w:rPr>
                              <w:br/>
                            </w:r>
                            <w:r w:rsidRPr="00DE17F4">
                              <w:rPr>
                                <w:u w:color="143038"/>
                              </w:rPr>
                              <w:t xml:space="preserve">Director: </w:t>
                            </w:r>
                            <w:r w:rsidR="00017B17">
                              <w:rPr>
                                <w:u w:color="143038"/>
                              </w:rPr>
                              <w:t>Stephen Robert Pratt  |  Nicola Anne Oates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52351824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3354399" y="788429"/>
                          <a:ext cx="3749144" cy="5145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66BCB" w14:textId="31CE81B2" w:rsidR="00B96AD3" w:rsidRDefault="00B96AD3" w:rsidP="00B96A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Spaces Design Quarter</w:t>
                            </w:r>
                            <w:r w:rsidR="00D208CE">
                              <w:rPr>
                                <w:rStyle w:val="Emphasis"/>
                                <w:lang w:val="en-US"/>
                              </w:rPr>
                              <w:t xml:space="preserve"> </w:t>
                            </w:r>
                          </w:p>
                          <w:p w14:paraId="0DC22FFA" w14:textId="77777777" w:rsidR="00B96AD3" w:rsidRDefault="00B96AD3" w:rsidP="00B96A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Leslie Road, Fourways, Johannesburg 2191</w:t>
                            </w:r>
                          </w:p>
                          <w:p w14:paraId="6DB74C81" w14:textId="77777777" w:rsidR="00B96AD3" w:rsidRPr="00AF09FA" w:rsidRDefault="00B96AD3" w:rsidP="00B96A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Tel: +27 (0) 11 513 3430</w:t>
                            </w:r>
                          </w:p>
                          <w:p w14:paraId="68DA6E25" w14:textId="3BD33CC1" w:rsidR="00017B17" w:rsidRPr="00DE17F4" w:rsidRDefault="00D208CE" w:rsidP="00017B1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1790581181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547360" y="387928"/>
                          <a:ext cx="1556183" cy="1708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50A4B" w14:textId="77777777" w:rsidR="00095589" w:rsidRPr="00EC3A28" w:rsidRDefault="00095589" w:rsidP="00EC3A28">
                            <w:pPr>
                              <w:pStyle w:val="Footer"/>
                            </w:pPr>
                            <w:r w:rsidRPr="00EC3A28">
                              <w:rPr>
                                <w:u w:color="143038"/>
                              </w:rPr>
                              <w:t>www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caeppartners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2014943673" name="Straight Connector 1"/>
                      <wps:cNvCnPr/>
                      <wps:spPr>
                        <a:xfrm>
                          <a:off x="548640" y="498764"/>
                          <a:ext cx="469946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38682891" name="Rectangle 17"/>
                      <wps:cNvSpPr/>
                      <wps:spPr>
                        <a:xfrm>
                          <a:off x="0" y="0"/>
                          <a:ext cx="7556360" cy="1783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F9E0CE3" id="_x0000_s1032" style="position:absolute;left:0;text-align:left;margin-left:-35.95pt;margin-top:-11.45pt;width:582.2pt;height:140.45pt;z-index:251691008;mso-position-horizontal-relative:margin;mso-width-relative:margin" coordsize="75563,17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left:5375;top:6698;width:31517;height:5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" filled="f" stroked="f">
                <v:textbox inset="0,0,0,0">
                  <w:txbxContent>
                    <w:p w14:paraId="757497CD" w14:textId="77777777" w:rsidR="00095589" w:rsidRPr="00DE17F4" w:rsidRDefault="00095589" w:rsidP="00DE17F4">
                      <w:pPr>
                        <w:pStyle w:val="Subtitle"/>
                      </w:pPr>
                      <w:r w:rsidRPr="00DE17F4">
                        <w:rPr>
                          <w:b/>
                          <w:bCs/>
                          <w:u w:color="143038"/>
                        </w:rPr>
                        <w:t>CAEP</w:t>
                      </w:r>
                      <w:r w:rsidR="00EB18B0" w:rsidRPr="00DE17F4">
                        <w:rPr>
                          <w:b/>
                          <w:bCs/>
                          <w:u w:color="143038"/>
                        </w:rPr>
                        <w:t xml:space="preserve"> 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t>(P</w:t>
                      </w:r>
                      <w:r w:rsidR="00017B17">
                        <w:rPr>
                          <w:b/>
                          <w:bCs/>
                          <w:u w:color="143038"/>
                        </w:rPr>
                        <w:t>ty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t>) LTD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br/>
                      </w:r>
                      <w:r w:rsidRPr="00DE17F4">
                        <w:rPr>
                          <w:u w:color="143038"/>
                        </w:rPr>
                        <w:t>Registration</w:t>
                      </w:r>
                      <w:r w:rsidR="00017B17">
                        <w:rPr>
                          <w:u w:color="143038"/>
                        </w:rPr>
                        <w:t xml:space="preserve"> </w:t>
                      </w:r>
                      <w:r w:rsidRPr="00DE17F4">
                        <w:rPr>
                          <w:u w:color="143038"/>
                        </w:rPr>
                        <w:t>Number: 20</w:t>
                      </w:r>
                      <w:r w:rsidR="00017B17">
                        <w:rPr>
                          <w:u w:color="143038"/>
                        </w:rPr>
                        <w:t>22</w:t>
                      </w:r>
                      <w:r w:rsidRPr="00DE17F4">
                        <w:rPr>
                          <w:u w:color="143038"/>
                        </w:rPr>
                        <w:t>/</w:t>
                      </w:r>
                      <w:r w:rsidR="00017B17">
                        <w:rPr>
                          <w:u w:color="143038"/>
                        </w:rPr>
                        <w:t>553945/07</w:t>
                      </w:r>
                      <w:r w:rsidR="006F7AC8" w:rsidRPr="00DE17F4">
                        <w:rPr>
                          <w:u w:color="143038"/>
                        </w:rPr>
                        <w:br/>
                      </w:r>
                      <w:r w:rsidRPr="00DE17F4">
                        <w:rPr>
                          <w:u w:color="143038"/>
                        </w:rPr>
                        <w:t xml:space="preserve">Director: </w:t>
                      </w:r>
                      <w:r w:rsidR="00017B17">
                        <w:rPr>
                          <w:u w:color="143038"/>
                        </w:rPr>
                        <w:t>Stephen Robert Pratt  |  Nicola Anne Oates</w:t>
                      </w:r>
                    </w:p>
                  </w:txbxContent>
                </v:textbox>
              </v:shape>
              <v:shape id="Text Box 2" o:spid="_x0000_s1034" type="#_x0000_t202" style="position:absolute;left:33543;top:7884;width:37492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" filled="f" stroked="f">
                <v:textbox inset="0,0,0,0">
                  <w:txbxContent>
                    <w:p w14:paraId="67E66BCB" w14:textId="31CE81B2" w:rsidR="00B96AD3" w:rsidRDefault="00B96AD3" w:rsidP="00B96A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Spaces Design Quarter</w:t>
                      </w:r>
                      <w:r w:rsidR="00D208CE">
                        <w:rPr>
                          <w:rStyle w:val="Emphasis"/>
                          <w:lang w:val="en-US"/>
                        </w:rPr>
                        <w:t xml:space="preserve"> </w:t>
                      </w:r>
                    </w:p>
                    <w:p w14:paraId="0DC22FFA" w14:textId="77777777" w:rsidR="00B96AD3" w:rsidRDefault="00B96AD3" w:rsidP="00B96A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Leslie Road, Fourways, Johannesburg 2191</w:t>
                      </w:r>
                    </w:p>
                    <w:p w14:paraId="6DB74C81" w14:textId="77777777" w:rsidR="00B96AD3" w:rsidRPr="00AF09FA" w:rsidRDefault="00B96AD3" w:rsidP="00B96A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Tel: +27 (0) 11 513 3430</w:t>
                      </w:r>
                    </w:p>
                    <w:p w14:paraId="68DA6E25" w14:textId="3BD33CC1" w:rsidR="00017B17" w:rsidRPr="00DE17F4" w:rsidRDefault="00D208CE" w:rsidP="00017B1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 </w:t>
                      </w:r>
                    </w:p>
                  </w:txbxContent>
                </v:textbox>
              </v:shape>
              <v:shape id="Text Box 2" o:spid="_x0000_s1035" type="#_x0000_t202" style="position:absolute;left:55473;top:3879;width:1556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" filled="f" stroked="f">
                <v:textbox inset="0,0,0,0">
                  <w:txbxContent>
                    <w:p w14:paraId="5A150A4B" w14:textId="77777777" w:rsidR="00095589" w:rsidRPr="00EC3A28" w:rsidRDefault="00095589" w:rsidP="00EC3A28">
                      <w:pPr>
                        <w:pStyle w:val="Footer"/>
                      </w:pPr>
                      <w:r w:rsidRPr="00EC3A28">
                        <w:rPr>
                          <w:u w:color="143038"/>
                        </w:rPr>
                        <w:t>www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caeppartners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com</w:t>
                      </w:r>
                    </w:p>
                  </w:txbxContent>
                </v:textbox>
              </v:shape>
              <v:line id="Straight Connector 1" o:spid="_x0000_s1036" style="position:absolute;visibility:visible;mso-wrap-style:square" from="5486,4987" to="52481,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" strokecolor="#1c8674 [3205]">
                <v:stroke joinstyle="miter"/>
              </v:line>
              <v:rect id="Rectangle 17" o:spid="_x0000_s1037" style="position:absolute;width:75563;height:17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" filled="f" stroked="f" strokeweight="1pt"/>
              <w10:wrap anchorx="margin"/>
            </v:group>
          </w:pict>
        </mc:Fallback>
      </mc:AlternateContent>
    </w:r>
    <w:r w:rsidR="00095589" w:rsidRPr="00095589"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3AFFFADE" wp14:editId="0947E76D">
              <wp:simplePos x="0" y="0"/>
              <wp:positionH relativeFrom="column">
                <wp:posOffset>431800</wp:posOffset>
              </wp:positionH>
              <wp:positionV relativeFrom="paragraph">
                <wp:posOffset>9443720</wp:posOffset>
              </wp:positionV>
              <wp:extent cx="6694805" cy="1045845"/>
              <wp:effectExtent l="0" t="0" r="0" b="1905"/>
              <wp:wrapNone/>
              <wp:docPr id="1407104329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4805" cy="1045210"/>
                        <a:chOff x="0" y="0"/>
                        <a:chExt cx="6694934" cy="1045560"/>
                      </a:xfrm>
                    </wpg:grpSpPr>
                    <wps:wsp>
                      <wps:cNvPr id="26221698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77978"/>
                          <a:ext cx="259207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79930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t>CAEP ALTERNATIVES (PTY) LTD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t>Registration Number: 2017/188206/07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br/>
                              <w:t>Director: J Roberts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624996141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84274" y="284713"/>
                          <a:ext cx="4010660" cy="760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0A0D9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FSP 50680 An Authorised Financial Services Provider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Office 2, Dias Block, Fairway Green Office Park, 3 Abrey Road, Kloof, 3640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81559785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864608" y="0"/>
                          <a:ext cx="181546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D4325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b/>
                                <w:bCs/>
                                <w:color w:val="14303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caeppartners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659998258" name="Straight Connector 1659998258"/>
                      <wps:cNvCnPr/>
                      <wps:spPr>
                        <a:xfrm>
                          <a:off x="109728" y="175565"/>
                          <a:ext cx="4923129" cy="73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430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FFFADE" id="Group 3" o:spid="_x0000_s1038" style="position:absolute;left:0;text-align:left;margin-left:34pt;margin-top:743.6pt;width:527.15pt;height:82.35pt;z-index:251678720;mso-width-relative:margin;mso-height-relative:margin" coordsize="6694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">
              <v:shape id="Text Box 2" o:spid="_x0000_s1039" type="#_x0000_t202" style="position:absolute;top:2779;width:25920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" filled="f" stroked="f">
                <v:textbox>
                  <w:txbxContent>
                    <w:p w14:paraId="41579930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t>CAEP ALTERNATIVES (PTY) LTD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t>Registration Number: 2017/188206/07</w:t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br/>
                        <w:t>Director: J Roberts</w:t>
                      </w:r>
                    </w:p>
                  </w:txbxContent>
                </v:textbox>
              </v:shape>
              <v:shape id="Text Box 2" o:spid="_x0000_s1040" type="#_x0000_t202" style="position:absolute;left:26842;top:2847;width:4010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" filled="f" stroked="f">
                <v:textbox>
                  <w:txbxContent>
                    <w:p w14:paraId="0AC0A0D9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FSP 50680 An Authorised Financial Services Provider</w:t>
                      </w: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Office 2, Dias Block, Fairway Green Office Park, 3 Abrey Road, Kloof, 3640</w:t>
                      </w:r>
                    </w:p>
                  </w:txbxContent>
                </v:textbox>
              </v:shape>
              <v:shape id="Text Box 2" o:spid="_x0000_s1041" type="#_x0000_t202" style="position:absolute;left:48646;width:18154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" filled="f" stroked="f">
                <v:textbox>
                  <w:txbxContent>
                    <w:p w14:paraId="3ABD4325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b/>
                          <w:bCs/>
                          <w:color w:val="143038"/>
                        </w:rPr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www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caeppartners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  <v:line id="Straight Connector 1659998258" o:spid="_x0000_s1042" style="position:absolute;visibility:visible;mso-wrap-style:square" from="1097,1755" to="50328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" strokecolor="#143038">
                <v:stroke joinstyle="miter"/>
              </v:line>
            </v:group>
          </w:pict>
        </mc:Fallback>
      </mc:AlternateContent>
    </w:r>
  </w:p>
  <w:p w14:paraId="06A6169D" w14:textId="77777777" w:rsidR="00095589" w:rsidRPr="00095589" w:rsidRDefault="00095589" w:rsidP="00095589">
    <w:pPr>
      <w:pStyle w:val="Footer"/>
    </w:pPr>
    <w:r w:rsidRPr="00095589"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2685ECBB" wp14:editId="7AD79B3F">
              <wp:simplePos x="0" y="0"/>
              <wp:positionH relativeFrom="column">
                <wp:posOffset>431800</wp:posOffset>
              </wp:positionH>
              <wp:positionV relativeFrom="paragraph">
                <wp:posOffset>9443720</wp:posOffset>
              </wp:positionV>
              <wp:extent cx="6694805" cy="1045845"/>
              <wp:effectExtent l="0" t="0" r="0" b="1905"/>
              <wp:wrapNone/>
              <wp:docPr id="1312476929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4805" cy="1045210"/>
                        <a:chOff x="0" y="0"/>
                        <a:chExt cx="6694934" cy="1045560"/>
                      </a:xfrm>
                    </wpg:grpSpPr>
                    <wps:wsp>
                      <wps:cNvPr id="34938533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77978"/>
                          <a:ext cx="259207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B7AF9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t>CAEP ALTERNATIVES (PTY) LTD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t>Registration Number: 2017/188206/07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br/>
                              <w:t>Director: J Roberts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50188030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84274" y="284713"/>
                          <a:ext cx="4010660" cy="760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BCB00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FSP 50680 An Authorised Financial Services Provider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Office 2, Dias Block, Fairway Green Office Park, 3 Abrey Road, Kloof, 3640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655693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864608" y="0"/>
                          <a:ext cx="181546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95CAE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b/>
                                <w:bCs/>
                                <w:color w:val="14303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caeppartners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548669003" name="Straight Connector 1548669003"/>
                      <wps:cNvCnPr/>
                      <wps:spPr>
                        <a:xfrm>
                          <a:off x="109728" y="175565"/>
                          <a:ext cx="4923129" cy="73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430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85ECBB" id="Group 5" o:spid="_x0000_s1043" style="position:absolute;left:0;text-align:left;margin-left:34pt;margin-top:743.6pt;width:527.15pt;height:82.35pt;z-index:251680768;mso-width-relative:margin;mso-height-relative:margin" coordsize="6694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">
              <v:shape id="Text Box 2" o:spid="_x0000_s1044" type="#_x0000_t202" style="position:absolute;top:2779;width:25920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" filled="f" stroked="f">
                <v:textbox>
                  <w:txbxContent>
                    <w:p w14:paraId="002B7AF9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t>CAEP ALTERNATIVES (PTY) LTD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t>Registration Number: 2017/188206/07</w:t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br/>
                        <w:t>Director: J Roberts</w:t>
                      </w:r>
                    </w:p>
                  </w:txbxContent>
                </v:textbox>
              </v:shape>
              <v:shape id="Text Box 2" o:spid="_x0000_s1045" type="#_x0000_t202" style="position:absolute;left:26842;top:2847;width:4010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" filled="f" stroked="f">
                <v:textbox>
                  <w:txbxContent>
                    <w:p w14:paraId="295BCB00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FSP 50680 An Authorised Financial Services Provider</w:t>
                      </w: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Office 2, Dias Block, Fairway Green Office Park, 3 Abrey Road, Kloof, 3640</w:t>
                      </w:r>
                    </w:p>
                  </w:txbxContent>
                </v:textbox>
              </v:shape>
              <v:shape id="Text Box 2" o:spid="_x0000_s1046" type="#_x0000_t202" style="position:absolute;left:48646;width:18154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" filled="f" stroked="f">
                <v:textbox>
                  <w:txbxContent>
                    <w:p w14:paraId="07A95CAE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b/>
                          <w:bCs/>
                          <w:color w:val="143038"/>
                        </w:rPr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www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caeppartners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  <v:line id="Straight Connector 1548669003" o:spid="_x0000_s1047" style="position:absolute;visibility:visible;mso-wrap-style:square" from="1097,1755" to="50328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" strokecolor="#143038">
                <v:stroke joinstyle="miter"/>
              </v:line>
            </v:group>
          </w:pict>
        </mc:Fallback>
      </mc:AlternateContent>
    </w:r>
  </w:p>
  <w:p w14:paraId="2CBE2688" w14:textId="77777777" w:rsidR="00095589" w:rsidRPr="00095589" w:rsidRDefault="00095589" w:rsidP="007129FD">
    <w:pPr>
      <w:pStyle w:val="Footer"/>
    </w:pPr>
    <w:r w:rsidRPr="00095589"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C6BAD82" wp14:editId="09EC242E">
              <wp:simplePos x="0" y="0"/>
              <wp:positionH relativeFrom="column">
                <wp:posOffset>431800</wp:posOffset>
              </wp:positionH>
              <wp:positionV relativeFrom="paragraph">
                <wp:posOffset>9443720</wp:posOffset>
              </wp:positionV>
              <wp:extent cx="6694805" cy="1045845"/>
              <wp:effectExtent l="0" t="0" r="0" b="1905"/>
              <wp:wrapNone/>
              <wp:docPr id="808960006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4805" cy="1045210"/>
                        <a:chOff x="0" y="0"/>
                        <a:chExt cx="6694934" cy="1045560"/>
                      </a:xfrm>
                    </wpg:grpSpPr>
                    <wps:wsp>
                      <wps:cNvPr id="63918712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77978"/>
                          <a:ext cx="259207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F059F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t>CAEP ALTERNATIVES (PTY) LTD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t>Registration Number: 2017/188206/07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br/>
                              <w:t>Director: J Roberts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66394911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84274" y="284713"/>
                          <a:ext cx="4010660" cy="760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DFB95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FSP 50680 An Authorised Financial Services Provider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Office 2, Dias Block, Fairway Green Office Park, 3 Abrey Road, Kloof, 3640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90381728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864608" y="0"/>
                          <a:ext cx="181546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6D9CC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b/>
                                <w:bCs/>
                                <w:color w:val="14303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caeppartners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21665448" name="Straight Connector 1221665448"/>
                      <wps:cNvCnPr/>
                      <wps:spPr>
                        <a:xfrm>
                          <a:off x="109728" y="175565"/>
                          <a:ext cx="4923129" cy="73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430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6BAD82" id="Group 7" o:spid="_x0000_s1048" style="position:absolute;left:0;text-align:left;margin-left:34pt;margin-top:743.6pt;width:527.15pt;height:82.35pt;z-index:251682816;mso-width-relative:margin;mso-height-relative:margin" coordsize="6694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">
              <v:shape id="Text Box 2" o:spid="_x0000_s1049" type="#_x0000_t202" style="position:absolute;top:2779;width:25920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" filled="f" stroked="f">
                <v:textbox>
                  <w:txbxContent>
                    <w:p w14:paraId="6C6F059F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t>CAEP ALTERNATIVES (PTY) LTD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t>Registration Number: 2017/188206/07</w:t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br/>
                        <w:t>Director: J Roberts</w:t>
                      </w:r>
                    </w:p>
                  </w:txbxContent>
                </v:textbox>
              </v:shape>
              <v:shape id="Text Box 2" o:spid="_x0000_s1050" type="#_x0000_t202" style="position:absolute;left:26842;top:2847;width:4010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" filled="f" stroked="f">
                <v:textbox>
                  <w:txbxContent>
                    <w:p w14:paraId="422DFB95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FSP 50680 An Authorised Financial Services Provider</w:t>
                      </w: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Office 2, Dias Block, Fairway Green Office Park, 3 Abrey Road, Kloof, 3640</w:t>
                      </w:r>
                    </w:p>
                  </w:txbxContent>
                </v:textbox>
              </v:shape>
              <v:shape id="Text Box 2" o:spid="_x0000_s1051" type="#_x0000_t202" style="position:absolute;left:48646;width:18154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" filled="f" stroked="f">
                <v:textbox>
                  <w:txbxContent>
                    <w:p w14:paraId="5E46D9CC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b/>
                          <w:bCs/>
                          <w:color w:val="143038"/>
                        </w:rPr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www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caeppartners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  <v:line id="Straight Connector 1221665448" o:spid="_x0000_s1052" style="position:absolute;visibility:visible;mso-wrap-style:square" from="1097,1755" to="50328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" strokecolor="#143038">
                <v:stroke joinstyle="miter"/>
              </v:line>
            </v:group>
          </w:pict>
        </mc:Fallback>
      </mc:AlternateContent>
    </w:r>
  </w:p>
  <w:p w14:paraId="15D8EA4E" w14:textId="77777777" w:rsidR="009D7CC4" w:rsidRDefault="009D7CC4" w:rsidP="00712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A18" w14:textId="77777777" w:rsidR="00234A14" w:rsidRDefault="00234A14" w:rsidP="00B24267">
      <w:pPr>
        <w:spacing w:after="0" w:line="240" w:lineRule="auto"/>
      </w:pPr>
      <w:r>
        <w:separator/>
      </w:r>
    </w:p>
  </w:footnote>
  <w:footnote w:type="continuationSeparator" w:id="0">
    <w:p w14:paraId="268889F6" w14:textId="77777777" w:rsidR="00234A14" w:rsidRDefault="00234A14" w:rsidP="00B24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E1DEE" w14:textId="77777777" w:rsidR="5BAB3993" w:rsidRDefault="00D8486B" w:rsidP="5BAB3993">
    <w:pPr>
      <w:pStyle w:val="Header"/>
    </w:pPr>
    <w:r>
      <w:rPr>
        <w:noProof/>
      </w:rPr>
      <w:drawing>
        <wp:anchor distT="0" distB="0" distL="114300" distR="114300" simplePos="0" relativeHeight="251695104" behindDoc="0" locked="0" layoutInCell="1" allowOverlap="1" wp14:anchorId="13733E17" wp14:editId="4721C0D0">
          <wp:simplePos x="0" y="0"/>
          <wp:positionH relativeFrom="margin">
            <wp:posOffset>2540</wp:posOffset>
          </wp:positionH>
          <wp:positionV relativeFrom="paragraph">
            <wp:posOffset>-636639</wp:posOffset>
          </wp:positionV>
          <wp:extent cx="1258537" cy="378703"/>
          <wp:effectExtent l="0" t="0" r="0" b="2540"/>
          <wp:wrapSquare wrapText="bothSides"/>
          <wp:docPr id="9510985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1098551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37" cy="3787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E49AD" w14:textId="77777777" w:rsidR="00B24267" w:rsidRDefault="00D13991" w:rsidP="007129FD">
    <w:pPr>
      <w:pStyle w:val="Header"/>
      <w:tabs>
        <w:tab w:val="left" w:pos="10080"/>
      </w:tabs>
      <w:ind w:right="-146"/>
    </w:pPr>
    <w:r>
      <w:rPr>
        <w:noProof/>
      </w:rPr>
      <w:drawing>
        <wp:anchor distT="0" distB="0" distL="114300" distR="114300" simplePos="0" relativeHeight="251676672" behindDoc="0" locked="0" layoutInCell="1" allowOverlap="1" wp14:anchorId="401AB79C" wp14:editId="5C02B9C8">
          <wp:simplePos x="0" y="0"/>
          <wp:positionH relativeFrom="margin">
            <wp:posOffset>2540</wp:posOffset>
          </wp:positionH>
          <wp:positionV relativeFrom="paragraph">
            <wp:posOffset>-654685</wp:posOffset>
          </wp:positionV>
          <wp:extent cx="1880235" cy="565150"/>
          <wp:effectExtent l="0" t="0" r="5715" b="6350"/>
          <wp:wrapSquare wrapText="bothSides"/>
          <wp:docPr id="20350238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023898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0235" cy="565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104"/>
    <w:multiLevelType w:val="multilevel"/>
    <w:tmpl w:val="66C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6EB8"/>
    <w:multiLevelType w:val="hybridMultilevel"/>
    <w:tmpl w:val="9E3862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E1F9B"/>
    <w:multiLevelType w:val="multilevel"/>
    <w:tmpl w:val="674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A6BCF"/>
    <w:multiLevelType w:val="multilevel"/>
    <w:tmpl w:val="405C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D65EC"/>
    <w:multiLevelType w:val="multilevel"/>
    <w:tmpl w:val="C178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A632A"/>
    <w:multiLevelType w:val="multilevel"/>
    <w:tmpl w:val="31B2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1648B"/>
    <w:multiLevelType w:val="multilevel"/>
    <w:tmpl w:val="0E06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73842"/>
    <w:multiLevelType w:val="multilevel"/>
    <w:tmpl w:val="DD9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345E3"/>
    <w:multiLevelType w:val="multilevel"/>
    <w:tmpl w:val="CCD2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95701"/>
    <w:multiLevelType w:val="multilevel"/>
    <w:tmpl w:val="1F3E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36399"/>
    <w:multiLevelType w:val="multilevel"/>
    <w:tmpl w:val="5816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43E49"/>
    <w:multiLevelType w:val="multilevel"/>
    <w:tmpl w:val="6C9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A39F7"/>
    <w:multiLevelType w:val="multilevel"/>
    <w:tmpl w:val="069A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2098A"/>
    <w:multiLevelType w:val="multilevel"/>
    <w:tmpl w:val="2F1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22920"/>
    <w:multiLevelType w:val="multilevel"/>
    <w:tmpl w:val="DFC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D5950"/>
    <w:multiLevelType w:val="multilevel"/>
    <w:tmpl w:val="23D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526AA"/>
    <w:multiLevelType w:val="multilevel"/>
    <w:tmpl w:val="19B4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9A0798"/>
    <w:multiLevelType w:val="multilevel"/>
    <w:tmpl w:val="0EFE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A53574"/>
    <w:multiLevelType w:val="multilevel"/>
    <w:tmpl w:val="C180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E20131"/>
    <w:multiLevelType w:val="multilevel"/>
    <w:tmpl w:val="BF1A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21569F"/>
    <w:multiLevelType w:val="multilevel"/>
    <w:tmpl w:val="9BF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72D98"/>
    <w:multiLevelType w:val="multilevel"/>
    <w:tmpl w:val="A74C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397A7B"/>
    <w:multiLevelType w:val="hybridMultilevel"/>
    <w:tmpl w:val="0D664AF2"/>
    <w:lvl w:ilvl="0" w:tplc="2084E5D8">
      <w:start w:val="1"/>
      <w:numFmt w:val="lowerLetter"/>
      <w:pStyle w:val="aNN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C4CB6"/>
    <w:multiLevelType w:val="multilevel"/>
    <w:tmpl w:val="5128E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84425E"/>
    <w:multiLevelType w:val="multilevel"/>
    <w:tmpl w:val="B88C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152C56"/>
    <w:multiLevelType w:val="multilevel"/>
    <w:tmpl w:val="4C6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5060A"/>
    <w:multiLevelType w:val="multilevel"/>
    <w:tmpl w:val="D840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923E62"/>
    <w:multiLevelType w:val="multilevel"/>
    <w:tmpl w:val="CEA0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322C11"/>
    <w:multiLevelType w:val="multilevel"/>
    <w:tmpl w:val="8E30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71235A"/>
    <w:multiLevelType w:val="multilevel"/>
    <w:tmpl w:val="D0F0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8E0D82"/>
    <w:multiLevelType w:val="multilevel"/>
    <w:tmpl w:val="B5AE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52719"/>
    <w:multiLevelType w:val="hybridMultilevel"/>
    <w:tmpl w:val="CD6C5C2E"/>
    <w:lvl w:ilvl="0" w:tplc="BAC6DC76">
      <w:start w:val="1"/>
      <w:numFmt w:val="decimal"/>
      <w:pStyle w:val="1NN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455121"/>
    <w:multiLevelType w:val="multilevel"/>
    <w:tmpl w:val="42B6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CC5DF6"/>
    <w:multiLevelType w:val="multilevel"/>
    <w:tmpl w:val="BC88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F00506"/>
    <w:multiLevelType w:val="multilevel"/>
    <w:tmpl w:val="B97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53301"/>
    <w:multiLevelType w:val="multilevel"/>
    <w:tmpl w:val="DB80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852BA4"/>
    <w:multiLevelType w:val="multilevel"/>
    <w:tmpl w:val="FDF2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0E7E03"/>
    <w:multiLevelType w:val="multilevel"/>
    <w:tmpl w:val="2F58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771328"/>
    <w:multiLevelType w:val="multilevel"/>
    <w:tmpl w:val="23D2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67B60"/>
    <w:multiLevelType w:val="multilevel"/>
    <w:tmpl w:val="D230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B15A4"/>
    <w:multiLevelType w:val="multilevel"/>
    <w:tmpl w:val="B4E0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885ABA"/>
    <w:multiLevelType w:val="multilevel"/>
    <w:tmpl w:val="9C9A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383BC3"/>
    <w:multiLevelType w:val="hybridMultilevel"/>
    <w:tmpl w:val="EBF487D0"/>
    <w:lvl w:ilvl="0" w:tplc="1C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43" w15:restartNumberingAfterBreak="0">
    <w:nsid w:val="6DFD5694"/>
    <w:multiLevelType w:val="multilevel"/>
    <w:tmpl w:val="4B58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A20756"/>
    <w:multiLevelType w:val="multilevel"/>
    <w:tmpl w:val="5FE8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2113E1"/>
    <w:multiLevelType w:val="multilevel"/>
    <w:tmpl w:val="9B0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50235"/>
    <w:multiLevelType w:val="multilevel"/>
    <w:tmpl w:val="AEB8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BB7FF7"/>
    <w:multiLevelType w:val="multilevel"/>
    <w:tmpl w:val="E75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45041"/>
    <w:multiLevelType w:val="multilevel"/>
    <w:tmpl w:val="237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CF5010"/>
    <w:multiLevelType w:val="multilevel"/>
    <w:tmpl w:val="5FA2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8C5928"/>
    <w:multiLevelType w:val="multilevel"/>
    <w:tmpl w:val="19AE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A15419"/>
    <w:multiLevelType w:val="multilevel"/>
    <w:tmpl w:val="33FC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F44329"/>
    <w:multiLevelType w:val="multilevel"/>
    <w:tmpl w:val="5EE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B5D10"/>
    <w:multiLevelType w:val="multilevel"/>
    <w:tmpl w:val="000E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96173">
    <w:abstractNumId w:val="53"/>
  </w:num>
  <w:num w:numId="2" w16cid:durableId="1674800648">
    <w:abstractNumId w:val="7"/>
  </w:num>
  <w:num w:numId="3" w16cid:durableId="1849833333">
    <w:abstractNumId w:val="39"/>
  </w:num>
  <w:num w:numId="4" w16cid:durableId="1969583170">
    <w:abstractNumId w:val="15"/>
  </w:num>
  <w:num w:numId="5" w16cid:durableId="2112697139">
    <w:abstractNumId w:val="30"/>
  </w:num>
  <w:num w:numId="6" w16cid:durableId="311057680">
    <w:abstractNumId w:val="45"/>
  </w:num>
  <w:num w:numId="7" w16cid:durableId="1817451502">
    <w:abstractNumId w:val="20"/>
  </w:num>
  <w:num w:numId="8" w16cid:durableId="1482162678">
    <w:abstractNumId w:val="52"/>
  </w:num>
  <w:num w:numId="9" w16cid:durableId="287207332">
    <w:abstractNumId w:val="22"/>
  </w:num>
  <w:num w:numId="10" w16cid:durableId="1875116460">
    <w:abstractNumId w:val="31"/>
  </w:num>
  <w:num w:numId="11" w16cid:durableId="1069423141">
    <w:abstractNumId w:val="22"/>
    <w:lvlOverride w:ilvl="0">
      <w:startOverride w:val="1"/>
    </w:lvlOverride>
  </w:num>
  <w:num w:numId="12" w16cid:durableId="1446190666">
    <w:abstractNumId w:val="22"/>
    <w:lvlOverride w:ilvl="0">
      <w:startOverride w:val="1"/>
    </w:lvlOverride>
  </w:num>
  <w:num w:numId="13" w16cid:durableId="178158837">
    <w:abstractNumId w:val="1"/>
  </w:num>
  <w:num w:numId="14" w16cid:durableId="1544947798">
    <w:abstractNumId w:val="42"/>
  </w:num>
  <w:num w:numId="15" w16cid:durableId="539511636">
    <w:abstractNumId w:val="24"/>
  </w:num>
  <w:num w:numId="16" w16cid:durableId="233322617">
    <w:abstractNumId w:val="40"/>
  </w:num>
  <w:num w:numId="17" w16cid:durableId="1558324088">
    <w:abstractNumId w:val="51"/>
  </w:num>
  <w:num w:numId="18" w16cid:durableId="1130974044">
    <w:abstractNumId w:val="33"/>
  </w:num>
  <w:num w:numId="19" w16cid:durableId="1777023326">
    <w:abstractNumId w:val="27"/>
  </w:num>
  <w:num w:numId="20" w16cid:durableId="1814634066">
    <w:abstractNumId w:val="36"/>
  </w:num>
  <w:num w:numId="21" w16cid:durableId="532112845">
    <w:abstractNumId w:val="37"/>
  </w:num>
  <w:num w:numId="22" w16cid:durableId="1080561615">
    <w:abstractNumId w:val="32"/>
  </w:num>
  <w:num w:numId="23" w16cid:durableId="1724134954">
    <w:abstractNumId w:val="5"/>
  </w:num>
  <w:num w:numId="24" w16cid:durableId="573054358">
    <w:abstractNumId w:val="28"/>
  </w:num>
  <w:num w:numId="25" w16cid:durableId="474416612">
    <w:abstractNumId w:val="16"/>
  </w:num>
  <w:num w:numId="26" w16cid:durableId="2127963293">
    <w:abstractNumId w:val="26"/>
  </w:num>
  <w:num w:numId="27" w16cid:durableId="465437332">
    <w:abstractNumId w:val="35"/>
  </w:num>
  <w:num w:numId="28" w16cid:durableId="1887251132">
    <w:abstractNumId w:val="50"/>
  </w:num>
  <w:num w:numId="29" w16cid:durableId="331417654">
    <w:abstractNumId w:val="14"/>
  </w:num>
  <w:num w:numId="30" w16cid:durableId="1965191874">
    <w:abstractNumId w:val="13"/>
  </w:num>
  <w:num w:numId="31" w16cid:durableId="559945751">
    <w:abstractNumId w:val="12"/>
  </w:num>
  <w:num w:numId="32" w16cid:durableId="1993673778">
    <w:abstractNumId w:val="29"/>
  </w:num>
  <w:num w:numId="33" w16cid:durableId="201984263">
    <w:abstractNumId w:val="8"/>
  </w:num>
  <w:num w:numId="34" w16cid:durableId="1633974954">
    <w:abstractNumId w:val="49"/>
  </w:num>
  <w:num w:numId="35" w16cid:durableId="630860821">
    <w:abstractNumId w:val="34"/>
  </w:num>
  <w:num w:numId="36" w16cid:durableId="1182546234">
    <w:abstractNumId w:val="38"/>
  </w:num>
  <w:num w:numId="37" w16cid:durableId="1901206014">
    <w:abstractNumId w:val="47"/>
  </w:num>
  <w:num w:numId="38" w16cid:durableId="1354377067">
    <w:abstractNumId w:val="2"/>
  </w:num>
  <w:num w:numId="39" w16cid:durableId="1162623647">
    <w:abstractNumId w:val="48"/>
  </w:num>
  <w:num w:numId="40" w16cid:durableId="1069305381">
    <w:abstractNumId w:val="0"/>
  </w:num>
  <w:num w:numId="41" w16cid:durableId="163786543">
    <w:abstractNumId w:val="25"/>
  </w:num>
  <w:num w:numId="42" w16cid:durableId="1556965814">
    <w:abstractNumId w:val="11"/>
  </w:num>
  <w:num w:numId="43" w16cid:durableId="247545798">
    <w:abstractNumId w:val="10"/>
  </w:num>
  <w:num w:numId="44" w16cid:durableId="860624336">
    <w:abstractNumId w:val="21"/>
  </w:num>
  <w:num w:numId="45" w16cid:durableId="227805613">
    <w:abstractNumId w:val="6"/>
  </w:num>
  <w:num w:numId="46" w16cid:durableId="346759042">
    <w:abstractNumId w:val="43"/>
  </w:num>
  <w:num w:numId="47" w16cid:durableId="658727606">
    <w:abstractNumId w:val="4"/>
  </w:num>
  <w:num w:numId="48" w16cid:durableId="1474640180">
    <w:abstractNumId w:val="9"/>
  </w:num>
  <w:num w:numId="49" w16cid:durableId="784344821">
    <w:abstractNumId w:val="17"/>
  </w:num>
  <w:num w:numId="50" w16cid:durableId="800418333">
    <w:abstractNumId w:val="23"/>
  </w:num>
  <w:num w:numId="51" w16cid:durableId="1531920049">
    <w:abstractNumId w:val="41"/>
  </w:num>
  <w:num w:numId="52" w16cid:durableId="816335953">
    <w:abstractNumId w:val="19"/>
  </w:num>
  <w:num w:numId="53" w16cid:durableId="1749383593">
    <w:abstractNumId w:val="18"/>
  </w:num>
  <w:num w:numId="54" w16cid:durableId="2051686191">
    <w:abstractNumId w:val="3"/>
  </w:num>
  <w:num w:numId="55" w16cid:durableId="1222836696">
    <w:abstractNumId w:val="44"/>
  </w:num>
  <w:num w:numId="56" w16cid:durableId="51658568">
    <w:abstractNumId w:val="46"/>
  </w:num>
  <w:num w:numId="57" w16cid:durableId="948318436">
    <w:abstractNumId w:val="22"/>
    <w:lvlOverride w:ilvl="0">
      <w:startOverride w:val="1"/>
    </w:lvlOverride>
  </w:num>
  <w:num w:numId="58" w16cid:durableId="1695884381">
    <w:abstractNumId w:val="22"/>
    <w:lvlOverride w:ilvl="0">
      <w:startOverride w:val="1"/>
    </w:lvlOverride>
  </w:num>
  <w:num w:numId="59" w16cid:durableId="252248389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wtTCyMLO0NDI1MDNT0lEKTi0uzszPAykwrAUAY0bUHSwAAAA="/>
  </w:docVars>
  <w:rsids>
    <w:rsidRoot w:val="00B96AD3"/>
    <w:rsid w:val="00017B17"/>
    <w:rsid w:val="00021E9F"/>
    <w:rsid w:val="00023D63"/>
    <w:rsid w:val="00041F0A"/>
    <w:rsid w:val="00044694"/>
    <w:rsid w:val="000526A5"/>
    <w:rsid w:val="00056574"/>
    <w:rsid w:val="00095589"/>
    <w:rsid w:val="000A212C"/>
    <w:rsid w:val="000B3938"/>
    <w:rsid w:val="000B3B1F"/>
    <w:rsid w:val="000C2333"/>
    <w:rsid w:val="000C3544"/>
    <w:rsid w:val="000C5BCD"/>
    <w:rsid w:val="000C7268"/>
    <w:rsid w:val="000D64FA"/>
    <w:rsid w:val="000D7AA3"/>
    <w:rsid w:val="000E6E23"/>
    <w:rsid w:val="001246DA"/>
    <w:rsid w:val="00130A8A"/>
    <w:rsid w:val="00131256"/>
    <w:rsid w:val="00154151"/>
    <w:rsid w:val="00162BD1"/>
    <w:rsid w:val="00165383"/>
    <w:rsid w:val="00171756"/>
    <w:rsid w:val="00173732"/>
    <w:rsid w:val="001847D9"/>
    <w:rsid w:val="001A5797"/>
    <w:rsid w:val="001B5DD3"/>
    <w:rsid w:val="001E3E3C"/>
    <w:rsid w:val="001E5EFA"/>
    <w:rsid w:val="001E7EF1"/>
    <w:rsid w:val="00204916"/>
    <w:rsid w:val="00226EFF"/>
    <w:rsid w:val="00234A14"/>
    <w:rsid w:val="0024266B"/>
    <w:rsid w:val="0024537F"/>
    <w:rsid w:val="002726DD"/>
    <w:rsid w:val="002964D2"/>
    <w:rsid w:val="00297548"/>
    <w:rsid w:val="002B2E36"/>
    <w:rsid w:val="002B4558"/>
    <w:rsid w:val="002D04B3"/>
    <w:rsid w:val="002D4B8C"/>
    <w:rsid w:val="002F13FF"/>
    <w:rsid w:val="00302BAF"/>
    <w:rsid w:val="00303F78"/>
    <w:rsid w:val="0031067D"/>
    <w:rsid w:val="0032007B"/>
    <w:rsid w:val="003501C1"/>
    <w:rsid w:val="00352383"/>
    <w:rsid w:val="00360796"/>
    <w:rsid w:val="00380AB5"/>
    <w:rsid w:val="00386371"/>
    <w:rsid w:val="0038664F"/>
    <w:rsid w:val="003A0140"/>
    <w:rsid w:val="003A04B4"/>
    <w:rsid w:val="003B10E9"/>
    <w:rsid w:val="00402D7E"/>
    <w:rsid w:val="0041487D"/>
    <w:rsid w:val="0042232B"/>
    <w:rsid w:val="00422B14"/>
    <w:rsid w:val="00430BBD"/>
    <w:rsid w:val="00431A2F"/>
    <w:rsid w:val="0045582B"/>
    <w:rsid w:val="00464F68"/>
    <w:rsid w:val="00465FBD"/>
    <w:rsid w:val="00482311"/>
    <w:rsid w:val="00484722"/>
    <w:rsid w:val="00487409"/>
    <w:rsid w:val="004C68E8"/>
    <w:rsid w:val="00503C6B"/>
    <w:rsid w:val="005101FA"/>
    <w:rsid w:val="0051206B"/>
    <w:rsid w:val="00515305"/>
    <w:rsid w:val="00515D0D"/>
    <w:rsid w:val="00530BB8"/>
    <w:rsid w:val="00552529"/>
    <w:rsid w:val="00565D3E"/>
    <w:rsid w:val="00573536"/>
    <w:rsid w:val="0058531C"/>
    <w:rsid w:val="005925D8"/>
    <w:rsid w:val="005B3A2E"/>
    <w:rsid w:val="005B7BED"/>
    <w:rsid w:val="005C090E"/>
    <w:rsid w:val="005D0AD5"/>
    <w:rsid w:val="005D3F73"/>
    <w:rsid w:val="005F169D"/>
    <w:rsid w:val="005F701A"/>
    <w:rsid w:val="006011E7"/>
    <w:rsid w:val="00610771"/>
    <w:rsid w:val="00610E2A"/>
    <w:rsid w:val="006202E8"/>
    <w:rsid w:val="0064423F"/>
    <w:rsid w:val="0065373D"/>
    <w:rsid w:val="0067595D"/>
    <w:rsid w:val="00681247"/>
    <w:rsid w:val="00685F68"/>
    <w:rsid w:val="006D4450"/>
    <w:rsid w:val="006D6914"/>
    <w:rsid w:val="006D7E6D"/>
    <w:rsid w:val="006E126A"/>
    <w:rsid w:val="006F7AC8"/>
    <w:rsid w:val="007129FD"/>
    <w:rsid w:val="007215AB"/>
    <w:rsid w:val="0074152C"/>
    <w:rsid w:val="00757A12"/>
    <w:rsid w:val="007619DF"/>
    <w:rsid w:val="00774FD7"/>
    <w:rsid w:val="00777CA4"/>
    <w:rsid w:val="00791D68"/>
    <w:rsid w:val="007A12C0"/>
    <w:rsid w:val="007A2D90"/>
    <w:rsid w:val="007C56F8"/>
    <w:rsid w:val="007D7890"/>
    <w:rsid w:val="007E69E2"/>
    <w:rsid w:val="007F0900"/>
    <w:rsid w:val="008026FE"/>
    <w:rsid w:val="00802D24"/>
    <w:rsid w:val="0081015E"/>
    <w:rsid w:val="00810A4A"/>
    <w:rsid w:val="00816077"/>
    <w:rsid w:val="00832638"/>
    <w:rsid w:val="008472D5"/>
    <w:rsid w:val="008501E4"/>
    <w:rsid w:val="008776F2"/>
    <w:rsid w:val="00894067"/>
    <w:rsid w:val="008C3145"/>
    <w:rsid w:val="008C4EDE"/>
    <w:rsid w:val="008D477E"/>
    <w:rsid w:val="008F0432"/>
    <w:rsid w:val="009225A0"/>
    <w:rsid w:val="00941C83"/>
    <w:rsid w:val="009450C6"/>
    <w:rsid w:val="00974539"/>
    <w:rsid w:val="009A012E"/>
    <w:rsid w:val="009C3898"/>
    <w:rsid w:val="009D7CC4"/>
    <w:rsid w:val="009F1ABA"/>
    <w:rsid w:val="009F7CBB"/>
    <w:rsid w:val="00A059ED"/>
    <w:rsid w:val="00A236E1"/>
    <w:rsid w:val="00A51EDE"/>
    <w:rsid w:val="00A56170"/>
    <w:rsid w:val="00A616B7"/>
    <w:rsid w:val="00A83CE4"/>
    <w:rsid w:val="00A95D02"/>
    <w:rsid w:val="00A9626C"/>
    <w:rsid w:val="00AB6BDD"/>
    <w:rsid w:val="00AB7A91"/>
    <w:rsid w:val="00AC0D1A"/>
    <w:rsid w:val="00AD729A"/>
    <w:rsid w:val="00AF717E"/>
    <w:rsid w:val="00B1029F"/>
    <w:rsid w:val="00B1433C"/>
    <w:rsid w:val="00B14AC2"/>
    <w:rsid w:val="00B24267"/>
    <w:rsid w:val="00B302C4"/>
    <w:rsid w:val="00B5536F"/>
    <w:rsid w:val="00B57DC8"/>
    <w:rsid w:val="00B57F01"/>
    <w:rsid w:val="00B77EE8"/>
    <w:rsid w:val="00B96AD3"/>
    <w:rsid w:val="00BB1C90"/>
    <w:rsid w:val="00BB29F4"/>
    <w:rsid w:val="00BB46B2"/>
    <w:rsid w:val="00BC1A12"/>
    <w:rsid w:val="00BC7103"/>
    <w:rsid w:val="00BC7373"/>
    <w:rsid w:val="00BE0A78"/>
    <w:rsid w:val="00BE41F9"/>
    <w:rsid w:val="00BE4DF6"/>
    <w:rsid w:val="00BF4D0C"/>
    <w:rsid w:val="00BF7DD5"/>
    <w:rsid w:val="00C00130"/>
    <w:rsid w:val="00C10019"/>
    <w:rsid w:val="00C22923"/>
    <w:rsid w:val="00C24CFC"/>
    <w:rsid w:val="00C31AC3"/>
    <w:rsid w:val="00C565C9"/>
    <w:rsid w:val="00C5745B"/>
    <w:rsid w:val="00C64F9C"/>
    <w:rsid w:val="00CB1A15"/>
    <w:rsid w:val="00CC309E"/>
    <w:rsid w:val="00CC787B"/>
    <w:rsid w:val="00CE09D6"/>
    <w:rsid w:val="00CF1DD0"/>
    <w:rsid w:val="00CF597C"/>
    <w:rsid w:val="00D00A74"/>
    <w:rsid w:val="00D0481F"/>
    <w:rsid w:val="00D10229"/>
    <w:rsid w:val="00D13991"/>
    <w:rsid w:val="00D208CE"/>
    <w:rsid w:val="00D344FE"/>
    <w:rsid w:val="00D6112D"/>
    <w:rsid w:val="00D637D9"/>
    <w:rsid w:val="00D6405C"/>
    <w:rsid w:val="00D67368"/>
    <w:rsid w:val="00D833FC"/>
    <w:rsid w:val="00D839B8"/>
    <w:rsid w:val="00D8486B"/>
    <w:rsid w:val="00DB5C45"/>
    <w:rsid w:val="00DC2449"/>
    <w:rsid w:val="00DE17F4"/>
    <w:rsid w:val="00E00B73"/>
    <w:rsid w:val="00E00FD8"/>
    <w:rsid w:val="00E046A1"/>
    <w:rsid w:val="00E30721"/>
    <w:rsid w:val="00E3587B"/>
    <w:rsid w:val="00E508CF"/>
    <w:rsid w:val="00E71647"/>
    <w:rsid w:val="00E75777"/>
    <w:rsid w:val="00E85066"/>
    <w:rsid w:val="00EA6F8A"/>
    <w:rsid w:val="00EB1011"/>
    <w:rsid w:val="00EB18B0"/>
    <w:rsid w:val="00EC3A28"/>
    <w:rsid w:val="00F05F95"/>
    <w:rsid w:val="00F14923"/>
    <w:rsid w:val="00F27393"/>
    <w:rsid w:val="00F36901"/>
    <w:rsid w:val="00F57448"/>
    <w:rsid w:val="00F57E26"/>
    <w:rsid w:val="00F81648"/>
    <w:rsid w:val="00FA0591"/>
    <w:rsid w:val="00FF1024"/>
    <w:rsid w:val="00FF23F9"/>
    <w:rsid w:val="00FF47EB"/>
    <w:rsid w:val="5BAB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46A00E6"/>
  <w15:chartTrackingRefBased/>
  <w15:docId w15:val="{860F0B16-60F3-439D-AD72-B190755A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C6B"/>
    <w:rPr>
      <w:color w:val="515151" w:themeColor="text2"/>
      <w:sz w:val="20"/>
    </w:rPr>
  </w:style>
  <w:style w:type="paragraph" w:styleId="Heading1">
    <w:name w:val="heading 1"/>
    <w:basedOn w:val="Normal"/>
    <w:next w:val="Normal"/>
    <w:link w:val="Heading1Char"/>
    <w:qFormat/>
    <w:rsid w:val="00D8486B"/>
    <w:pPr>
      <w:keepNext/>
      <w:widowControl w:val="0"/>
      <w:autoSpaceDE w:val="0"/>
      <w:autoSpaceDN w:val="0"/>
      <w:adjustRightInd w:val="0"/>
      <w:spacing w:after="0" w:line="240" w:lineRule="auto"/>
      <w:outlineLvl w:val="0"/>
    </w:pPr>
    <w:rPr>
      <w:rFonts w:eastAsia="Times New Roman" w:cs="Times New Roman"/>
      <w:b/>
      <w:bCs/>
      <w:color w:val="143038" w:themeColor="text1"/>
      <w:sz w:val="24"/>
      <w:szCs w:val="23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6B"/>
    <w:pPr>
      <w:keepNext/>
      <w:keepLines/>
      <w:spacing w:before="40" w:after="0"/>
      <w:outlineLvl w:val="1"/>
    </w:pPr>
    <w:rPr>
      <w:rFonts w:eastAsiaTheme="majorEastAsia" w:cstheme="majorBidi"/>
      <w:b/>
      <w:color w:val="41BEB1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16B0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2A10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267"/>
  </w:style>
  <w:style w:type="paragraph" w:styleId="Footer">
    <w:name w:val="footer"/>
    <w:aliases w:val="Footer - website"/>
    <w:basedOn w:val="Normal"/>
    <w:link w:val="FooterChar"/>
    <w:uiPriority w:val="99"/>
    <w:unhideWhenUsed/>
    <w:rsid w:val="00503C6B"/>
    <w:pPr>
      <w:tabs>
        <w:tab w:val="center" w:pos="4513"/>
        <w:tab w:val="right" w:pos="9026"/>
      </w:tabs>
      <w:spacing w:after="0" w:line="240" w:lineRule="auto"/>
      <w:jc w:val="right"/>
    </w:pPr>
    <w:rPr>
      <w:rFonts w:ascii="Barlow" w:hAnsi="Barlow"/>
      <w:b/>
      <w:color w:val="143038" w:themeColor="text1"/>
    </w:rPr>
  </w:style>
  <w:style w:type="character" w:customStyle="1" w:styleId="FooterChar">
    <w:name w:val="Footer Char"/>
    <w:aliases w:val="Footer - website Char"/>
    <w:basedOn w:val="DefaultParagraphFont"/>
    <w:link w:val="Footer"/>
    <w:uiPriority w:val="99"/>
    <w:rsid w:val="00503C6B"/>
    <w:rPr>
      <w:rFonts w:ascii="Barlow" w:hAnsi="Barlow"/>
      <w:b/>
      <w:color w:val="143038" w:themeColor="text1"/>
      <w:sz w:val="20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143038" w:themeColor="text1"/>
        <w:left w:val="single" w:sz="4" w:space="0" w:color="143038" w:themeColor="text1"/>
        <w:bottom w:val="single" w:sz="4" w:space="0" w:color="143038" w:themeColor="text1"/>
        <w:right w:val="single" w:sz="4" w:space="0" w:color="143038" w:themeColor="text1"/>
        <w:insideH w:val="single" w:sz="4" w:space="0" w:color="143038" w:themeColor="text1"/>
        <w:insideV w:val="single" w:sz="4" w:space="0" w:color="143038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D8486B"/>
    <w:rPr>
      <w:rFonts w:ascii="Aptos" w:eastAsia="Times New Roman" w:hAnsi="Aptos" w:cs="Times New Roman"/>
      <w:b/>
      <w:bCs/>
      <w:color w:val="143038" w:themeColor="text1"/>
      <w:sz w:val="24"/>
      <w:szCs w:val="23"/>
      <w:lang w:val="en-GB" w:eastAsia="en-US"/>
    </w:rPr>
  </w:style>
  <w:style w:type="paragraph" w:styleId="Title">
    <w:name w:val="Title"/>
    <w:basedOn w:val="Normal"/>
    <w:link w:val="TitleChar"/>
    <w:qFormat/>
    <w:rsid w:val="00D8486B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b/>
      <w:bCs/>
      <w:color w:val="41BEB1" w:themeColor="background1"/>
      <w:sz w:val="24"/>
      <w:szCs w:val="23"/>
      <w:lang w:val="en-GB" w:eastAsia="en-US"/>
    </w:rPr>
  </w:style>
  <w:style w:type="character" w:customStyle="1" w:styleId="TitleChar">
    <w:name w:val="Title Char"/>
    <w:basedOn w:val="DefaultParagraphFont"/>
    <w:link w:val="Title"/>
    <w:rsid w:val="00D8486B"/>
    <w:rPr>
      <w:rFonts w:ascii="Aptos" w:eastAsia="Times New Roman" w:hAnsi="Aptos" w:cs="Times New Roman"/>
      <w:b/>
      <w:bCs/>
      <w:color w:val="41BEB1" w:themeColor="background1"/>
      <w:sz w:val="24"/>
      <w:szCs w:val="23"/>
      <w:lang w:val="en-GB" w:eastAsia="en-US"/>
    </w:rPr>
  </w:style>
  <w:style w:type="paragraph" w:customStyle="1" w:styleId="Default">
    <w:name w:val="Default"/>
    <w:rsid w:val="00791D68"/>
    <w:pPr>
      <w:autoSpaceDE w:val="0"/>
      <w:autoSpaceDN w:val="0"/>
      <w:adjustRightInd w:val="0"/>
      <w:spacing w:after="0" w:line="240" w:lineRule="auto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3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6B"/>
    <w:rPr>
      <w:rFonts w:ascii="Aptos" w:eastAsiaTheme="majorEastAsia" w:hAnsi="Aptos" w:cstheme="majorBidi"/>
      <w:b/>
      <w:color w:val="41BEB1" w:themeColor="background1"/>
      <w:sz w:val="28"/>
      <w:szCs w:val="26"/>
    </w:rPr>
  </w:style>
  <w:style w:type="character" w:styleId="Emphasis">
    <w:name w:val="Emphasis"/>
    <w:aliases w:val="Footer - address"/>
    <w:basedOn w:val="DefaultParagraphFont"/>
    <w:uiPriority w:val="20"/>
    <w:qFormat/>
    <w:rsid w:val="00503C6B"/>
    <w:rPr>
      <w:rFonts w:ascii="Barlow" w:hAnsi="Barlow"/>
      <w:i w:val="0"/>
      <w:iCs/>
      <w:color w:val="143038" w:themeColor="text1"/>
      <w:sz w:val="18"/>
    </w:rPr>
  </w:style>
  <w:style w:type="paragraph" w:styleId="Subtitle">
    <w:name w:val="Subtitle"/>
    <w:aliases w:val="Footer - Details"/>
    <w:basedOn w:val="Normal"/>
    <w:next w:val="Normal"/>
    <w:link w:val="SubtitleChar"/>
    <w:uiPriority w:val="11"/>
    <w:qFormat/>
    <w:rsid w:val="00F14923"/>
    <w:pPr>
      <w:numPr>
        <w:ilvl w:val="1"/>
      </w:numPr>
    </w:pPr>
    <w:rPr>
      <w:rFonts w:ascii="Barlow" w:hAnsi="Barlow"/>
      <w:color w:val="143038" w:themeColor="text1"/>
      <w:sz w:val="18"/>
    </w:rPr>
  </w:style>
  <w:style w:type="character" w:customStyle="1" w:styleId="SubtitleChar">
    <w:name w:val="Subtitle Char"/>
    <w:aliases w:val="Footer - Details Char"/>
    <w:basedOn w:val="DefaultParagraphFont"/>
    <w:link w:val="Subtitle"/>
    <w:uiPriority w:val="11"/>
    <w:rsid w:val="00F14923"/>
    <w:rPr>
      <w:rFonts w:ascii="Barlow" w:hAnsi="Barlow"/>
      <w:color w:val="143038" w:themeColor="text1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2D"/>
    <w:rPr>
      <w:rFonts w:asciiTheme="majorHAnsi" w:eastAsiaTheme="majorEastAsia" w:hAnsiTheme="majorHAnsi" w:cstheme="majorBidi"/>
      <w:color w:val="A16B05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2D"/>
    <w:rPr>
      <w:rFonts w:asciiTheme="majorHAnsi" w:eastAsiaTheme="majorEastAsia" w:hAnsiTheme="majorHAnsi" w:cstheme="majorBidi"/>
      <w:i/>
      <w:iCs/>
      <w:color w:val="F2A108" w:themeColor="accent1" w:themeShade="BF"/>
      <w:sz w:val="20"/>
    </w:rPr>
  </w:style>
  <w:style w:type="paragraph" w:styleId="ListParagraph">
    <w:name w:val="List Paragraph"/>
    <w:basedOn w:val="Normal"/>
    <w:uiPriority w:val="34"/>
    <w:qFormat/>
    <w:rsid w:val="00422B14"/>
    <w:pPr>
      <w:ind w:left="720"/>
      <w:contextualSpacing/>
    </w:pPr>
  </w:style>
  <w:style w:type="paragraph" w:styleId="Revision">
    <w:name w:val="Revision"/>
    <w:hidden/>
    <w:uiPriority w:val="99"/>
    <w:semiHidden/>
    <w:rsid w:val="00041F0A"/>
    <w:pPr>
      <w:spacing w:after="0" w:line="240" w:lineRule="auto"/>
    </w:pPr>
    <w:rPr>
      <w:color w:val="515151" w:themeColor="text2"/>
      <w:sz w:val="20"/>
    </w:rPr>
  </w:style>
  <w:style w:type="paragraph" w:customStyle="1" w:styleId="aNN">
    <w:name w:val="a. NN"/>
    <w:basedOn w:val="Normal"/>
    <w:link w:val="aNNChar"/>
    <w:qFormat/>
    <w:rsid w:val="0032007B"/>
    <w:pPr>
      <w:numPr>
        <w:numId w:val="9"/>
      </w:numPr>
      <w:spacing w:after="0" w:line="240" w:lineRule="auto"/>
      <w:contextualSpacing/>
    </w:pPr>
    <w:rPr>
      <w:rFonts w:eastAsiaTheme="minorHAnsi"/>
      <w:color w:val="143038" w:themeColor="text1"/>
      <w:szCs w:val="20"/>
      <w:lang w:eastAsia="en-US"/>
    </w:rPr>
  </w:style>
  <w:style w:type="character" w:customStyle="1" w:styleId="aNNChar">
    <w:name w:val="a. NN Char"/>
    <w:basedOn w:val="DefaultParagraphFont"/>
    <w:link w:val="aNN"/>
    <w:rsid w:val="0032007B"/>
    <w:rPr>
      <w:rFonts w:eastAsiaTheme="minorHAnsi"/>
      <w:color w:val="143038" w:themeColor="text1"/>
      <w:sz w:val="20"/>
      <w:szCs w:val="20"/>
      <w:lang w:eastAsia="en-US"/>
    </w:rPr>
  </w:style>
  <w:style w:type="paragraph" w:customStyle="1" w:styleId="1NN">
    <w:name w:val="1. NN"/>
    <w:basedOn w:val="ListParagraph"/>
    <w:link w:val="1NNChar"/>
    <w:qFormat/>
    <w:rsid w:val="0032007B"/>
    <w:pPr>
      <w:numPr>
        <w:numId w:val="10"/>
      </w:numPr>
      <w:spacing w:before="240" w:after="240" w:line="240" w:lineRule="auto"/>
      <w:ind w:left="567" w:hanging="567"/>
    </w:pPr>
    <w:rPr>
      <w:rFonts w:eastAsiaTheme="minorHAnsi"/>
      <w:b/>
      <w:bCs/>
      <w:color w:val="143038" w:themeColor="text1"/>
      <w:sz w:val="22"/>
      <w:lang w:eastAsia="en-US"/>
    </w:rPr>
  </w:style>
  <w:style w:type="character" w:customStyle="1" w:styleId="1NNChar">
    <w:name w:val="1. NN Char"/>
    <w:basedOn w:val="DefaultParagraphFont"/>
    <w:link w:val="1NN"/>
    <w:rsid w:val="0032007B"/>
    <w:rPr>
      <w:rFonts w:eastAsiaTheme="minorHAnsi"/>
      <w:b/>
      <w:bCs/>
      <w:color w:val="143038" w:themeColor="text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7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0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4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8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udineS\AppData\Local\Microsoft\Windows\INetCache\Content.Outlook\5L3YQHP6\CAEP%20Letterhead%20-%20Jan25.dotx" TargetMode="External"/></Relationships>
</file>

<file path=word/theme/theme1.xml><?xml version="1.0" encoding="utf-8"?>
<a:theme xmlns:a="http://schemas.openxmlformats.org/drawingml/2006/main" name="Office Theme">
  <a:themeElements>
    <a:clrScheme name="CAEP">
      <a:dk1>
        <a:srgbClr val="143038"/>
      </a:dk1>
      <a:lt1>
        <a:srgbClr val="41BEB1"/>
      </a:lt1>
      <a:dk2>
        <a:srgbClr val="515151"/>
      </a:dk2>
      <a:lt2>
        <a:srgbClr val="41BEB1"/>
      </a:lt2>
      <a:accent1>
        <a:srgbClr val="F9C157"/>
      </a:accent1>
      <a:accent2>
        <a:srgbClr val="1C8674"/>
      </a:accent2>
      <a:accent3>
        <a:srgbClr val="FFDE9F"/>
      </a:accent3>
      <a:accent4>
        <a:srgbClr val="366678"/>
      </a:accent4>
      <a:accent5>
        <a:srgbClr val="41BEB1"/>
      </a:accent5>
      <a:accent6>
        <a:srgbClr val="1C8674"/>
      </a:accent6>
      <a:hlink>
        <a:srgbClr val="143038"/>
      </a:hlink>
      <a:folHlink>
        <a:srgbClr val="36667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0f40ad-3eee-49b5-9a90-f29ee0476422" xsi:nil="true"/>
    <lcf76f155ced4ddcb4097134ff3c332f xmlns="d8a06c88-b659-47c4-b906-299cd37b2484">
      <Terms xmlns="http://schemas.microsoft.com/office/infopath/2007/PartnerControls"/>
    </lcf76f155ced4ddcb4097134ff3c332f>
    <DateTime xmlns="d8a06c88-b659-47c4-b906-299cd37b248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DBD87ACD01349BC59C2E3CD29D95C" ma:contentTypeVersion="16" ma:contentTypeDescription="Create a new document." ma:contentTypeScope="" ma:versionID="7365c1e82127f0c92afcc125a25fc9fa">
  <xsd:schema xmlns:xsd="http://www.w3.org/2001/XMLSchema" xmlns:xs="http://www.w3.org/2001/XMLSchema" xmlns:p="http://schemas.microsoft.com/office/2006/metadata/properties" xmlns:ns2="d8a06c88-b659-47c4-b906-299cd37b2484" xmlns:ns3="db0f40ad-3eee-49b5-9a90-f29ee0476422" targetNamespace="http://schemas.microsoft.com/office/2006/metadata/properties" ma:root="true" ma:fieldsID="caa254c30c5a31d8079b89864ec7f213" ns2:_="" ns3:_="">
    <xsd:import namespace="d8a06c88-b659-47c4-b906-299cd37b2484"/>
    <xsd:import namespace="db0f40ad-3eee-49b5-9a90-f29ee0476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Date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06c88-b659-47c4-b906-299cd37b2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5cdd822-6a19-45e2-96b7-19c2e50318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DateTime" ma:index="23" nillable="true" ma:displayName="Date &amp; Time" ma:format="DateOnly" ma:internalName="Date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f40ad-3eee-49b5-9a90-f29ee04764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ba3851-def6-49a8-8d60-2d709265bf9f}" ma:internalName="TaxCatchAll" ma:showField="CatchAllData" ma:web="db0f40ad-3eee-49b5-9a90-f29ee0476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2820B1-B8CE-453A-8449-13B8BDC4DAA9}">
  <ds:schemaRefs>
    <ds:schemaRef ds:uri="http://schemas.microsoft.com/office/2006/metadata/properties"/>
    <ds:schemaRef ds:uri="http://schemas.microsoft.com/office/infopath/2007/PartnerControls"/>
    <ds:schemaRef ds:uri="db0f40ad-3eee-49b5-9a90-f29ee0476422"/>
    <ds:schemaRef ds:uri="d8a06c88-b659-47c4-b906-299cd37b2484"/>
  </ds:schemaRefs>
</ds:datastoreItem>
</file>

<file path=customXml/itemProps2.xml><?xml version="1.0" encoding="utf-8"?>
<ds:datastoreItem xmlns:ds="http://schemas.openxmlformats.org/officeDocument/2006/customXml" ds:itemID="{89DACE64-CE4D-438A-B49A-1DA19AE992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71B460-E768-4A6B-9AF0-E21A0CF38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a06c88-b659-47c4-b906-299cd37b2484"/>
    <ds:schemaRef ds:uri="db0f40ad-3eee-49b5-9a90-f29ee0476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2FA4B3-1287-4CB0-99FC-2FB1524724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CAEP Letterhead - Jan25.dotx</Template>
  <TotalTime>48</TotalTime>
  <Pages>3</Pages>
  <Words>887</Words>
  <Characters>4356</Characters>
  <Application>Microsoft Office Word</Application>
  <DocSecurity>0</DocSecurity>
  <Lines>256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Claudine Stollarz</dc:creator>
  <cp:keywords/>
  <dc:description/>
  <cp:lastModifiedBy>Nicky Oates</cp:lastModifiedBy>
  <cp:revision>27</cp:revision>
  <cp:lastPrinted>2024-08-28T11:32:00Z</cp:lastPrinted>
  <dcterms:created xsi:type="dcterms:W3CDTF">2026-05-08T10:10:00Z</dcterms:created>
  <dcterms:modified xsi:type="dcterms:W3CDTF">2026-05-08T10:56:00Z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0x010100DE8DBD87ACD01349BC59C2E3CD29D95C</vt:lpwstr>
  </property>
  <property fmtid="{D5CDD505-2E9C-101B-9397-08002B2CF9AE}" pid="3" name="MediaServiceImageTags">
    <vt:lpwstr/>
  </property>
</Properties>
</file>